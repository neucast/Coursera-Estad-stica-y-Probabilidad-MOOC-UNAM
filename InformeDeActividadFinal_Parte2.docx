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B0B5A8" w14:textId="2A2DD49A" w:rsidR="00E81978" w:rsidRPr="00AA172B" w:rsidRDefault="00FF0903">
      <w:pPr>
        <w:pStyle w:val="Ttulo"/>
        <w:rPr>
          <w:rFonts w:ascii="Arial" w:hAnsi="Arial" w:cs="Arial"/>
          <w:b/>
          <w:bCs/>
          <w:noProof/>
          <w:sz w:val="28"/>
          <w:szCs w:val="28"/>
        </w:rPr>
      </w:pPr>
      <w:sdt>
        <w:sdtPr>
          <w:rPr>
            <w:rFonts w:ascii="Arial" w:hAnsi="Arial" w:cs="Arial"/>
            <w:b/>
            <w:bCs/>
            <w:noProof/>
            <w:sz w:val="28"/>
            <w:szCs w:val="28"/>
          </w:rPr>
          <w:alias w:val="Título:"/>
          <w:tag w:val="Título:"/>
          <w:id w:val="726351117"/>
          <w:placeholder>
            <w:docPart w:val="F66A45D4A2A34534B3F0EF668C4C34AE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BE65AE" w:rsidRPr="00AA172B">
            <w:rPr>
              <w:rFonts w:ascii="Arial" w:hAnsi="Arial" w:cs="Arial"/>
              <w:b/>
              <w:bCs/>
              <w:noProof/>
              <w:sz w:val="28"/>
              <w:szCs w:val="28"/>
            </w:rPr>
            <w:t>Actividad final correspondiente al curso de Estadística y Probabilidad</w:t>
          </w:r>
          <w:r w:rsidR="00684C53">
            <w:rPr>
              <w:rFonts w:ascii="Arial" w:hAnsi="Arial" w:cs="Arial"/>
              <w:b/>
              <w:bCs/>
              <w:noProof/>
              <w:sz w:val="28"/>
              <w:szCs w:val="28"/>
            </w:rPr>
            <w:br/>
            <w:t>(Parte 2)</w:t>
          </w:r>
        </w:sdtContent>
      </w:sdt>
    </w:p>
    <w:p w14:paraId="3B35E2FF" w14:textId="6ECC6095" w:rsidR="00B823AA" w:rsidRPr="00012F1E" w:rsidRDefault="00BE65AE" w:rsidP="00B823AA">
      <w:pPr>
        <w:pStyle w:val="Ttulo21"/>
        <w:rPr>
          <w:rFonts w:ascii="Arial" w:hAnsi="Arial" w:cs="Arial"/>
          <w:noProof/>
        </w:rPr>
      </w:pPr>
      <w:r w:rsidRPr="00012F1E">
        <w:rPr>
          <w:rFonts w:ascii="Arial" w:hAnsi="Arial" w:cs="Arial"/>
          <w:noProof/>
        </w:rPr>
        <w:t>Luis Neumann</w:t>
      </w:r>
    </w:p>
    <w:p w14:paraId="31A21A08" w14:textId="3DCA469E" w:rsidR="00921AD7" w:rsidRPr="00012F1E" w:rsidRDefault="00921AD7" w:rsidP="00B823AA">
      <w:pPr>
        <w:pStyle w:val="Ttulo21"/>
        <w:rPr>
          <w:rFonts w:ascii="Arial" w:hAnsi="Arial" w:cs="Arial"/>
          <w:noProof/>
        </w:rPr>
      </w:pPr>
      <w:r w:rsidRPr="00012F1E">
        <w:rPr>
          <w:rFonts w:ascii="Arial" w:hAnsi="Arial" w:cs="Arial"/>
          <w:noProof/>
        </w:rPr>
        <w:t>5 de Junio del 2020</w:t>
      </w:r>
      <w:r w:rsidR="00F402CD" w:rsidRPr="00012F1E">
        <w:rPr>
          <w:rFonts w:ascii="Arial" w:hAnsi="Arial" w:cs="Arial"/>
          <w:noProof/>
        </w:rPr>
        <w:t>.</w:t>
      </w:r>
    </w:p>
    <w:p w14:paraId="1D5218DF" w14:textId="0FA44DD7" w:rsidR="00E81978" w:rsidRPr="00012F1E" w:rsidRDefault="00E81978" w:rsidP="00B823AA">
      <w:pPr>
        <w:pStyle w:val="Ttulo21"/>
        <w:rPr>
          <w:rFonts w:ascii="Arial" w:hAnsi="Arial" w:cs="Arial"/>
          <w:noProof/>
        </w:rPr>
      </w:pPr>
    </w:p>
    <w:p w14:paraId="7190DA62" w14:textId="2FF85F3F" w:rsidR="00E81978" w:rsidRPr="00012F1E" w:rsidRDefault="00E81978">
      <w:pPr>
        <w:pStyle w:val="Ttulo"/>
        <w:rPr>
          <w:rFonts w:ascii="Arial" w:hAnsi="Arial" w:cs="Arial"/>
          <w:noProof/>
        </w:rPr>
      </w:pPr>
    </w:p>
    <w:p w14:paraId="5D16C45B" w14:textId="141D72BE" w:rsidR="00E81978" w:rsidRPr="00012F1E" w:rsidRDefault="00E81978" w:rsidP="00B823AA">
      <w:pPr>
        <w:pStyle w:val="Ttulo21"/>
        <w:rPr>
          <w:rFonts w:ascii="Arial" w:hAnsi="Arial" w:cs="Arial"/>
          <w:noProof/>
        </w:rPr>
      </w:pPr>
    </w:p>
    <w:sdt>
      <w:sdtPr>
        <w:rPr>
          <w:rFonts w:ascii="Arial" w:hAnsi="Arial" w:cs="Arial"/>
          <w:noProof/>
        </w:rPr>
        <w:alias w:val="Resumen:"/>
        <w:tag w:val="Resumen:"/>
        <w:id w:val="202146031"/>
        <w:placeholder>
          <w:docPart w:val="AE980B3486F04EC5B6237D0DDE84F0F4"/>
        </w:placeholder>
        <w:temporary/>
        <w:showingPlcHdr/>
        <w15:appearance w15:val="hidden"/>
      </w:sdtPr>
      <w:sdtEndPr/>
      <w:sdtContent>
        <w:p w14:paraId="4D77C07B" w14:textId="77777777" w:rsidR="00E81978" w:rsidRPr="00012F1E" w:rsidRDefault="005D3A03">
          <w:pPr>
            <w:pStyle w:val="Ttulodeseccin"/>
            <w:rPr>
              <w:rFonts w:ascii="Arial" w:hAnsi="Arial" w:cs="Arial"/>
              <w:noProof/>
            </w:rPr>
          </w:pPr>
          <w:r w:rsidRPr="00CF15FB">
            <w:rPr>
              <w:rFonts w:ascii="Arial" w:hAnsi="Arial" w:cs="Arial"/>
              <w:b/>
              <w:bCs/>
              <w:noProof/>
              <w:sz w:val="28"/>
              <w:szCs w:val="28"/>
              <w:lang w:bidi="es-ES"/>
            </w:rPr>
            <w:t>Resumen</w:t>
          </w:r>
        </w:p>
      </w:sdtContent>
    </w:sdt>
    <w:p w14:paraId="06201E55" w14:textId="359B7AED" w:rsidR="00E81978" w:rsidRPr="00012F1E" w:rsidRDefault="00BE65AE" w:rsidP="008E2CEA">
      <w:pPr>
        <w:pStyle w:val="Sinespaciado"/>
        <w:ind w:firstLine="720"/>
        <w:jc w:val="both"/>
        <w:rPr>
          <w:rFonts w:ascii="Arial" w:hAnsi="Arial" w:cs="Arial"/>
          <w:noProof/>
        </w:rPr>
      </w:pPr>
      <w:r w:rsidRPr="00012F1E">
        <w:rPr>
          <w:rFonts w:ascii="Arial" w:hAnsi="Arial" w:cs="Arial"/>
          <w:noProof/>
        </w:rPr>
        <w:t>El presente reporte, tiene como objetivo mostrar los resultados de la estadística descriptiva aplicada a una muestra de 500 combos de hamburguesa, salsa, papas y refresco</w:t>
      </w:r>
      <w:r w:rsidR="0002256E" w:rsidRPr="00012F1E">
        <w:rPr>
          <w:rFonts w:ascii="Arial" w:hAnsi="Arial" w:cs="Arial"/>
          <w:noProof/>
        </w:rPr>
        <w:t xml:space="preserve">, obtenida </w:t>
      </w:r>
      <w:r w:rsidR="00507B9B" w:rsidRPr="00012F1E">
        <w:rPr>
          <w:rFonts w:ascii="Arial" w:hAnsi="Arial" w:cs="Arial"/>
          <w:noProof/>
        </w:rPr>
        <w:t>de la siguiente URL:</w:t>
      </w:r>
    </w:p>
    <w:p w14:paraId="4D25D436" w14:textId="77777777" w:rsidR="0026112B" w:rsidRPr="00012F1E" w:rsidRDefault="0026112B" w:rsidP="0026112B">
      <w:pPr>
        <w:pStyle w:val="Sinespaciado"/>
        <w:rPr>
          <w:rFonts w:ascii="Arial" w:hAnsi="Arial" w:cs="Arial"/>
          <w:noProof/>
        </w:rPr>
      </w:pPr>
    </w:p>
    <w:p w14:paraId="3D209498" w14:textId="2450DC72" w:rsidR="00507B9B" w:rsidRPr="00CF15FB" w:rsidRDefault="00FF0903" w:rsidP="00CF15FB">
      <w:pPr>
        <w:pStyle w:val="Sinespaciado"/>
        <w:jc w:val="both"/>
        <w:rPr>
          <w:rFonts w:ascii="Arial" w:hAnsi="Arial" w:cs="Arial"/>
          <w:i/>
          <w:iCs/>
          <w:noProof/>
          <w:sz w:val="22"/>
          <w:szCs w:val="22"/>
          <w:u w:val="single"/>
        </w:rPr>
      </w:pPr>
      <w:hyperlink r:id="rId9" w:anchor="shared=106296" w:history="1">
        <w:r w:rsidR="0026112B" w:rsidRPr="00CF15FB">
          <w:rPr>
            <w:rFonts w:ascii="Arial" w:hAnsi="Arial" w:cs="Arial"/>
            <w:i/>
            <w:iCs/>
            <w:noProof/>
            <w:sz w:val="22"/>
            <w:szCs w:val="22"/>
            <w:u w:val="single"/>
          </w:rPr>
          <w:t>https://codap.concord.org/releases/latest/static/dg/en/cert/index.html#shared=106296</w:t>
        </w:r>
      </w:hyperlink>
    </w:p>
    <w:p w14:paraId="79D392F1" w14:textId="77777777" w:rsidR="0026112B" w:rsidRPr="00012F1E" w:rsidRDefault="0026112B">
      <w:pPr>
        <w:rPr>
          <w:rStyle w:val="nfasis"/>
          <w:rFonts w:ascii="Arial" w:hAnsi="Arial" w:cs="Arial"/>
          <w:noProof/>
          <w:lang w:bidi="es-ES"/>
        </w:rPr>
      </w:pPr>
    </w:p>
    <w:p w14:paraId="193848B8" w14:textId="443BF009" w:rsidR="00E81978" w:rsidRPr="00012F1E" w:rsidRDefault="005D3A03" w:rsidP="00BC4E00">
      <w:pPr>
        <w:jc w:val="both"/>
        <w:rPr>
          <w:rFonts w:ascii="Arial" w:hAnsi="Arial" w:cs="Arial"/>
          <w:noProof/>
        </w:rPr>
      </w:pPr>
      <w:r w:rsidRPr="00CF15FB">
        <w:rPr>
          <w:rStyle w:val="nfasis"/>
          <w:rFonts w:ascii="Arial" w:hAnsi="Arial" w:cs="Arial"/>
          <w:b/>
          <w:bCs/>
          <w:noProof/>
          <w:lang w:bidi="es-ES"/>
        </w:rPr>
        <w:t>Palabras clave</w:t>
      </w:r>
      <w:r w:rsidR="00FA473C" w:rsidRPr="00CF15FB">
        <w:rPr>
          <w:rFonts w:ascii="Arial" w:hAnsi="Arial" w:cs="Arial"/>
          <w:b/>
          <w:bCs/>
          <w:noProof/>
          <w:lang w:bidi="es-ES"/>
        </w:rPr>
        <w:t>:</w:t>
      </w:r>
      <w:r w:rsidR="00D93AB8" w:rsidRPr="00012F1E">
        <w:rPr>
          <w:rFonts w:ascii="Arial" w:hAnsi="Arial" w:cs="Arial"/>
          <w:noProof/>
          <w:lang w:bidi="es-ES"/>
        </w:rPr>
        <w:t xml:space="preserve"> </w:t>
      </w:r>
      <w:r w:rsidR="00FF0903">
        <w:rPr>
          <w:rFonts w:ascii="Arial" w:hAnsi="Arial" w:cs="Arial"/>
          <w:noProof/>
          <w:lang w:bidi="es-ES"/>
        </w:rPr>
        <w:t xml:space="preserve">cuestionario, </w:t>
      </w:r>
      <w:r w:rsidR="00BE65AE" w:rsidRPr="00012F1E">
        <w:rPr>
          <w:rFonts w:ascii="Arial" w:hAnsi="Arial" w:cs="Arial"/>
          <w:noProof/>
        </w:rPr>
        <w:t xml:space="preserve">estadística, </w:t>
      </w:r>
      <w:r w:rsidR="00D93AB8" w:rsidRPr="00012F1E">
        <w:rPr>
          <w:rFonts w:ascii="Arial" w:hAnsi="Arial" w:cs="Arial"/>
          <w:noProof/>
        </w:rPr>
        <w:t>descripción</w:t>
      </w:r>
      <w:r w:rsidR="00BE65AE" w:rsidRPr="00012F1E">
        <w:rPr>
          <w:rFonts w:ascii="Arial" w:hAnsi="Arial" w:cs="Arial"/>
          <w:noProof/>
        </w:rPr>
        <w:t xml:space="preserve">, 500, combos, </w:t>
      </w:r>
      <w:r w:rsidR="009D7D85" w:rsidRPr="00012F1E">
        <w:rPr>
          <w:rFonts w:ascii="Arial" w:hAnsi="Arial" w:cs="Arial"/>
          <w:noProof/>
        </w:rPr>
        <w:t>hamburguesa, carne</w:t>
      </w:r>
      <w:r w:rsidR="00BE65AE" w:rsidRPr="00012F1E">
        <w:rPr>
          <w:rFonts w:ascii="Arial" w:hAnsi="Arial" w:cs="Arial"/>
          <w:noProof/>
        </w:rPr>
        <w:t>, salsa, papas, refresco</w:t>
      </w:r>
    </w:p>
    <w:p w14:paraId="09A7413A" w14:textId="166A5B39" w:rsidR="00E81978" w:rsidRDefault="00E81978">
      <w:pPr>
        <w:rPr>
          <w:rFonts w:ascii="Arial" w:hAnsi="Arial" w:cs="Arial"/>
          <w:noProof/>
        </w:rPr>
      </w:pPr>
    </w:p>
    <w:p w14:paraId="093A5E32" w14:textId="1F3C5864" w:rsidR="00CF15FB" w:rsidRDefault="00CF15FB">
      <w:pPr>
        <w:rPr>
          <w:rFonts w:ascii="Arial" w:hAnsi="Arial" w:cs="Arial"/>
          <w:noProof/>
        </w:rPr>
      </w:pPr>
    </w:p>
    <w:p w14:paraId="6917BEF4" w14:textId="4F05938C" w:rsidR="00CF15FB" w:rsidRDefault="00CF15FB">
      <w:pPr>
        <w:rPr>
          <w:rFonts w:ascii="Arial" w:hAnsi="Arial" w:cs="Arial"/>
          <w:noProof/>
        </w:rPr>
      </w:pPr>
    </w:p>
    <w:p w14:paraId="23FA33D5" w14:textId="50A34147" w:rsidR="00CF15FB" w:rsidRDefault="00CF15FB">
      <w:pPr>
        <w:rPr>
          <w:rFonts w:ascii="Arial" w:hAnsi="Arial" w:cs="Arial"/>
          <w:noProof/>
        </w:rPr>
      </w:pPr>
    </w:p>
    <w:p w14:paraId="220C24E6" w14:textId="46F058CE" w:rsidR="00CF15FB" w:rsidRDefault="00CF15FB">
      <w:pPr>
        <w:rPr>
          <w:rFonts w:ascii="Arial" w:hAnsi="Arial" w:cs="Arial"/>
          <w:noProof/>
        </w:rPr>
      </w:pPr>
    </w:p>
    <w:p w14:paraId="0D8BBB18" w14:textId="44953C8B" w:rsidR="00CF15FB" w:rsidRDefault="00CF15FB">
      <w:pPr>
        <w:rPr>
          <w:rFonts w:ascii="Arial" w:hAnsi="Arial" w:cs="Arial"/>
          <w:noProof/>
        </w:rPr>
      </w:pPr>
    </w:p>
    <w:p w14:paraId="2C407C82" w14:textId="40F5632A" w:rsidR="00CF15FB" w:rsidRDefault="00CF15FB">
      <w:pPr>
        <w:rPr>
          <w:rFonts w:ascii="Arial" w:hAnsi="Arial" w:cs="Arial"/>
          <w:noProof/>
        </w:rPr>
      </w:pPr>
    </w:p>
    <w:p w14:paraId="20EA173B" w14:textId="4F89E529" w:rsidR="00CF15FB" w:rsidRDefault="00CF15FB">
      <w:pPr>
        <w:rPr>
          <w:rFonts w:ascii="Arial" w:hAnsi="Arial" w:cs="Arial"/>
          <w:noProof/>
        </w:rPr>
      </w:pPr>
    </w:p>
    <w:p w14:paraId="78292E9B" w14:textId="5EEDF2E8" w:rsidR="00CF15FB" w:rsidRDefault="00CF15FB">
      <w:pPr>
        <w:rPr>
          <w:rFonts w:ascii="Arial" w:hAnsi="Arial" w:cs="Arial"/>
          <w:noProof/>
        </w:rPr>
      </w:pPr>
    </w:p>
    <w:p w14:paraId="2A37B2D9" w14:textId="080F64C9" w:rsidR="00CF15FB" w:rsidRDefault="00CF15FB">
      <w:pPr>
        <w:rPr>
          <w:rFonts w:ascii="Arial" w:hAnsi="Arial" w:cs="Arial"/>
          <w:noProof/>
        </w:rPr>
      </w:pPr>
    </w:p>
    <w:p w14:paraId="519A25F8" w14:textId="77777777" w:rsidR="00FD74D3" w:rsidRDefault="00FD74D3">
      <w:pPr>
        <w:rPr>
          <w:rFonts w:ascii="Arial" w:hAnsi="Arial" w:cs="Arial"/>
          <w:noProof/>
        </w:rPr>
      </w:pPr>
    </w:p>
    <w:p w14:paraId="45D201A7" w14:textId="2496363E" w:rsidR="00CF15FB" w:rsidRDefault="00CF15FB">
      <w:pPr>
        <w:rPr>
          <w:rFonts w:ascii="Arial" w:hAnsi="Arial" w:cs="Arial"/>
          <w:noProof/>
        </w:rPr>
      </w:pPr>
    </w:p>
    <w:p w14:paraId="31ABA272" w14:textId="2083B28D" w:rsidR="00CF15FB" w:rsidRDefault="00CF15FB">
      <w:pPr>
        <w:rPr>
          <w:rFonts w:ascii="Arial" w:hAnsi="Arial" w:cs="Arial"/>
          <w:noProof/>
        </w:rPr>
      </w:pPr>
    </w:p>
    <w:p w14:paraId="77659B78" w14:textId="100A390B" w:rsidR="00CF15FB" w:rsidRDefault="00CF15FB">
      <w:pPr>
        <w:rPr>
          <w:rFonts w:ascii="Arial" w:hAnsi="Arial" w:cs="Arial"/>
          <w:noProof/>
        </w:rPr>
      </w:pPr>
    </w:p>
    <w:p w14:paraId="5B9B06E2" w14:textId="62E9BA33" w:rsidR="006B4AA7" w:rsidRPr="00012F1E" w:rsidRDefault="006B4AA7" w:rsidP="006B4AA7">
      <w:pPr>
        <w:pStyle w:val="Ttulo1"/>
        <w:rPr>
          <w:rFonts w:ascii="Arial" w:hAnsi="Arial" w:cs="Arial"/>
          <w:noProof/>
        </w:rPr>
      </w:pPr>
      <w:r w:rsidRPr="00012F1E">
        <w:rPr>
          <w:rFonts w:ascii="Arial" w:hAnsi="Arial" w:cs="Arial"/>
          <w:noProof/>
        </w:rPr>
        <w:lastRenderedPageBreak/>
        <w:t>Solución al cuestionario</w:t>
      </w:r>
    </w:p>
    <w:p w14:paraId="3DD8C43A" w14:textId="58726F24" w:rsidR="00876C6B" w:rsidRPr="00012F1E" w:rsidRDefault="00876C6B" w:rsidP="00444DFF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i/>
          <w:iCs/>
          <w:color w:val="000000"/>
          <w:kern w:val="0"/>
          <w:lang w:val="es-MX"/>
        </w:rPr>
      </w:pPr>
      <w:r w:rsidRPr="00012F1E">
        <w:rPr>
          <w:rFonts w:ascii="Arial" w:hAnsi="Arial" w:cs="Arial"/>
          <w:i/>
          <w:iCs/>
          <w:color w:val="000000"/>
          <w:kern w:val="0"/>
          <w:lang w:val="es-MX"/>
        </w:rPr>
        <w:t>¿Cuánto vale el coeficiente de correlación entre las variables Carne y Salsa? Aproxima a dos decimales.</w:t>
      </w:r>
    </w:p>
    <w:p w14:paraId="7A30AD9F" w14:textId="3C6E8F30" w:rsidR="00876C6B" w:rsidRPr="007E232B" w:rsidRDefault="00CC7295" w:rsidP="00876C6B">
      <w:pPr>
        <w:rPr>
          <w:rFonts w:ascii="Arial" w:hAnsi="Arial" w:cs="Arial"/>
          <w:color w:val="000000"/>
          <w:kern w:val="0"/>
          <w:lang w:val="es-MX"/>
        </w:rPr>
      </w:pPr>
      <m:oMathPara>
        <m:oMath>
          <m:r>
            <w:rPr>
              <w:rFonts w:ascii="Cambria Math" w:hAnsi="Cambria Math" w:cs="Arial"/>
              <w:color w:val="000000"/>
              <w:kern w:val="0"/>
              <w:lang w:val="es-MX"/>
            </w:rPr>
            <m:t>r=0.88</m:t>
          </m:r>
        </m:oMath>
      </m:oMathPara>
    </w:p>
    <w:p w14:paraId="4C562EE0" w14:textId="28312672" w:rsidR="007E232B" w:rsidRDefault="007E232B" w:rsidP="00876C6B">
      <w:pPr>
        <w:rPr>
          <w:rFonts w:ascii="Arial" w:hAnsi="Arial" w:cs="Arial"/>
          <w:color w:val="000000"/>
          <w:kern w:val="0"/>
          <w:lang w:val="es-MX"/>
        </w:rPr>
      </w:pPr>
      <w:r>
        <w:rPr>
          <w:rFonts w:ascii="Arial" w:hAnsi="Arial" w:cs="Arial"/>
          <w:noProof/>
          <w:color w:val="000000"/>
          <w:kern w:val="0"/>
          <w:lang w:val="es-MX"/>
        </w:rPr>
        <w:drawing>
          <wp:inline distT="0" distB="0" distL="0" distR="0" wp14:anchorId="4013AFAD" wp14:editId="6F53BD0E">
            <wp:extent cx="5722620" cy="32156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4BF2" w14:textId="6E9E767C" w:rsidR="00562344" w:rsidRPr="00012F1E" w:rsidRDefault="00562344" w:rsidP="00444DFF">
      <w:pPr>
        <w:pStyle w:val="Sinespaciado"/>
        <w:ind w:firstLine="720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El c</w:t>
      </w:r>
      <w:r w:rsidRPr="00012F1E">
        <w:rPr>
          <w:rFonts w:ascii="Arial" w:hAnsi="Arial" w:cs="Arial"/>
          <w:noProof/>
        </w:rPr>
        <w:t>oeficiente de correlación</w:t>
      </w:r>
      <w:r>
        <w:rPr>
          <w:rFonts w:ascii="Arial" w:hAnsi="Arial" w:cs="Arial"/>
          <w:noProof/>
        </w:rPr>
        <w:t xml:space="preserve"> </w:t>
      </w:r>
      <w:r w:rsidRPr="00012F1E">
        <w:rPr>
          <w:rFonts w:ascii="Arial" w:hAnsi="Arial" w:cs="Arial"/>
          <w:noProof/>
        </w:rPr>
        <w:t>cercano a 1, nos indica que los datos se ajusta</w:t>
      </w:r>
      <w:r>
        <w:rPr>
          <w:rFonts w:ascii="Arial" w:hAnsi="Arial" w:cs="Arial"/>
          <w:noProof/>
        </w:rPr>
        <w:t>n</w:t>
      </w:r>
      <w:r w:rsidRPr="00012F1E">
        <w:rPr>
          <w:rFonts w:ascii="Arial" w:hAnsi="Arial" w:cs="Arial"/>
          <w:noProof/>
        </w:rPr>
        <w:t xml:space="preserve"> de buena manera a una recta de pendiente positiva y que ambas variables “varían” más o menos de la misma forma.</w:t>
      </w:r>
    </w:p>
    <w:p w14:paraId="009CB1DE" w14:textId="77777777" w:rsidR="00562344" w:rsidRPr="00012F1E" w:rsidRDefault="00562344" w:rsidP="00876C6B">
      <w:pPr>
        <w:rPr>
          <w:rFonts w:ascii="Arial" w:hAnsi="Arial" w:cs="Arial"/>
          <w:color w:val="000000"/>
          <w:kern w:val="0"/>
          <w:lang w:val="es-MX"/>
        </w:rPr>
      </w:pPr>
    </w:p>
    <w:p w14:paraId="60B01EAB" w14:textId="25D945BF" w:rsidR="00876C6B" w:rsidRDefault="00876C6B" w:rsidP="00974818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i/>
          <w:iCs/>
          <w:color w:val="000000"/>
          <w:kern w:val="0"/>
          <w:lang w:val="es-MX"/>
        </w:rPr>
      </w:pPr>
      <w:r w:rsidRPr="00012F1E">
        <w:rPr>
          <w:rFonts w:ascii="Arial" w:hAnsi="Arial" w:cs="Arial"/>
          <w:i/>
          <w:iCs/>
          <w:color w:val="000000"/>
          <w:kern w:val="0"/>
          <w:lang w:val="es-MX"/>
        </w:rPr>
        <w:t>¿Qué cantidad de salsa, en gramos, se esperaría que un cliente le ponga a su hamburguesa si ésta tiene 89 gramos de carne? Redondea a dos decimales.</w:t>
      </w:r>
    </w:p>
    <w:p w14:paraId="1B556823" w14:textId="77777777" w:rsidR="00517B0C" w:rsidRPr="00B807CB" w:rsidRDefault="00517B0C" w:rsidP="00517B0C">
      <w:pPr>
        <w:rPr>
          <w:rFonts w:ascii="Arial" w:hAnsi="Arial" w:cs="Arial"/>
          <w:color w:val="000000"/>
          <w:kern w:val="0"/>
          <w:lang w:val="es-MX"/>
        </w:rPr>
      </w:pPr>
    </w:p>
    <w:p w14:paraId="3CBCCD02" w14:textId="4A352333" w:rsidR="00097111" w:rsidRPr="00517B0C" w:rsidRDefault="00097111" w:rsidP="00974818">
      <w:pPr>
        <w:jc w:val="both"/>
        <w:rPr>
          <w:rFonts w:ascii="Arial" w:hAnsi="Arial" w:cs="Arial"/>
          <w:color w:val="000000"/>
          <w:kern w:val="0"/>
          <w:lang w:val="es-MX"/>
        </w:rPr>
      </w:pPr>
      <w:r w:rsidRPr="00517B0C">
        <w:rPr>
          <w:rFonts w:ascii="Arial" w:hAnsi="Arial" w:cs="Arial"/>
          <w:color w:val="000000"/>
          <w:kern w:val="0"/>
          <w:lang w:val="es-MX"/>
        </w:rPr>
        <w:t xml:space="preserve">Se esperaría que </w:t>
      </w:r>
      <w:r w:rsidR="00517B0C" w:rsidRPr="00517B0C">
        <w:rPr>
          <w:rFonts w:ascii="Arial" w:hAnsi="Arial" w:cs="Arial"/>
          <w:color w:val="000000"/>
          <w:kern w:val="0"/>
          <w:lang w:val="es-MX"/>
        </w:rPr>
        <w:t xml:space="preserve">le ponga aproximadamente </w:t>
      </w:r>
      <w:r w:rsidR="00517B0C" w:rsidRPr="0052031C">
        <w:rPr>
          <w:rFonts w:ascii="Arial" w:hAnsi="Arial" w:cs="Arial"/>
          <w:b/>
          <w:bCs/>
          <w:color w:val="000000"/>
          <w:kern w:val="0"/>
          <w:lang w:val="es-MX"/>
        </w:rPr>
        <w:t>5.5</w:t>
      </w:r>
      <w:r w:rsidR="008C2197">
        <w:rPr>
          <w:rFonts w:ascii="Arial" w:hAnsi="Arial" w:cs="Arial"/>
          <w:b/>
          <w:bCs/>
          <w:color w:val="000000"/>
          <w:kern w:val="0"/>
          <w:lang w:val="es-MX"/>
        </w:rPr>
        <w:t>0</w:t>
      </w:r>
      <w:r w:rsidR="00517B0C" w:rsidRPr="0052031C">
        <w:rPr>
          <w:rFonts w:ascii="Arial" w:hAnsi="Arial" w:cs="Arial"/>
          <w:b/>
          <w:bCs/>
          <w:color w:val="000000"/>
          <w:kern w:val="0"/>
          <w:lang w:val="es-MX"/>
        </w:rPr>
        <w:t>(</w:t>
      </w:r>
      <w:proofErr w:type="spellStart"/>
      <w:r w:rsidR="00517B0C" w:rsidRPr="0052031C">
        <w:rPr>
          <w:rFonts w:ascii="Arial" w:hAnsi="Arial" w:cs="Arial"/>
          <w:b/>
          <w:bCs/>
          <w:color w:val="000000"/>
          <w:kern w:val="0"/>
          <w:lang w:val="es-MX"/>
        </w:rPr>
        <w:t>grs</w:t>
      </w:r>
      <w:proofErr w:type="spellEnd"/>
      <w:r w:rsidR="00517B0C" w:rsidRPr="0052031C">
        <w:rPr>
          <w:rFonts w:ascii="Arial" w:hAnsi="Arial" w:cs="Arial"/>
          <w:b/>
          <w:bCs/>
          <w:color w:val="000000"/>
          <w:kern w:val="0"/>
          <w:lang w:val="es-MX"/>
        </w:rPr>
        <w:t>.)</w:t>
      </w:r>
      <w:r w:rsidR="00517B0C" w:rsidRPr="00517B0C">
        <w:rPr>
          <w:rFonts w:ascii="Arial" w:hAnsi="Arial" w:cs="Arial"/>
          <w:color w:val="000000"/>
          <w:kern w:val="0"/>
          <w:lang w:val="es-MX"/>
        </w:rPr>
        <w:t xml:space="preserve"> de salsa, según la estimación del modelo lineal.</w:t>
      </w:r>
    </w:p>
    <w:p w14:paraId="014A09A3" w14:textId="25B9BCE2" w:rsidR="00876C6B" w:rsidRDefault="00D906DE" w:rsidP="00876C6B">
      <w:pPr>
        <w:rPr>
          <w:rFonts w:ascii="Arial" w:hAnsi="Arial" w:cs="Arial"/>
          <w:color w:val="000000"/>
          <w:kern w:val="0"/>
          <w:lang w:val="es-MX"/>
        </w:rPr>
      </w:pPr>
      <w:r w:rsidRPr="00517B0C">
        <w:rPr>
          <w:rFonts w:ascii="Arial" w:hAnsi="Arial" w:cs="Arial"/>
          <w:noProof/>
          <w:color w:val="000000"/>
          <w:kern w:val="0"/>
          <w:lang w:val="es-MX"/>
        </w:rPr>
        <w:lastRenderedPageBreak/>
        <w:drawing>
          <wp:inline distT="0" distB="0" distL="0" distR="0" wp14:anchorId="75A241D7" wp14:editId="40E5E439">
            <wp:extent cx="5722620" cy="32156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FF88D" w14:textId="4915D5A3" w:rsidR="00F32D14" w:rsidRDefault="00564BED" w:rsidP="00876C6B">
      <w:pPr>
        <w:rPr>
          <w:rFonts w:ascii="Arial" w:hAnsi="Arial" w:cs="Arial"/>
          <w:color w:val="000000"/>
          <w:kern w:val="0"/>
          <w:lang w:val="es-MX"/>
        </w:rPr>
      </w:pPr>
      <w:r>
        <w:rPr>
          <w:rFonts w:ascii="Arial" w:hAnsi="Arial" w:cs="Arial"/>
          <w:color w:val="000000"/>
          <w:kern w:val="0"/>
          <w:lang w:val="es-MX"/>
        </w:rPr>
        <w:t xml:space="preserve">El valor de </w:t>
      </w:r>
      <w:r w:rsidRPr="00653DA7">
        <w:rPr>
          <w:rFonts w:ascii="Arial" w:hAnsi="Arial" w:cs="Arial"/>
          <w:b/>
          <w:bCs/>
          <w:color w:val="000000"/>
          <w:kern w:val="0"/>
          <w:lang w:val="es-MX"/>
        </w:rPr>
        <w:t>89</w:t>
      </w:r>
      <w:r>
        <w:rPr>
          <w:rFonts w:ascii="Arial" w:hAnsi="Arial" w:cs="Arial"/>
          <w:color w:val="000000"/>
          <w:kern w:val="0"/>
          <w:lang w:val="es-MX"/>
        </w:rPr>
        <w:t xml:space="preserve"> (</w:t>
      </w:r>
      <w:proofErr w:type="spellStart"/>
      <w:r>
        <w:rPr>
          <w:rFonts w:ascii="Arial" w:hAnsi="Arial" w:cs="Arial"/>
          <w:color w:val="000000"/>
          <w:kern w:val="0"/>
          <w:lang w:val="es-MX"/>
        </w:rPr>
        <w:t>grs</w:t>
      </w:r>
      <w:proofErr w:type="spellEnd"/>
      <w:r>
        <w:rPr>
          <w:rFonts w:ascii="Arial" w:hAnsi="Arial" w:cs="Arial"/>
          <w:color w:val="000000"/>
          <w:kern w:val="0"/>
          <w:lang w:val="es-MX"/>
        </w:rPr>
        <w:t xml:space="preserve">.) de carne de hamburguesa del cual se desea estimar la cantidad de salsa, </w:t>
      </w:r>
      <w:r w:rsidR="00E91551">
        <w:rPr>
          <w:rFonts w:ascii="Arial" w:hAnsi="Arial" w:cs="Arial"/>
          <w:color w:val="000000"/>
          <w:kern w:val="0"/>
          <w:lang w:val="es-MX"/>
        </w:rPr>
        <w:t xml:space="preserve">se encuentra dentro de los </w:t>
      </w:r>
      <w:r w:rsidR="00E91551" w:rsidRPr="00653DA7">
        <w:rPr>
          <w:rFonts w:ascii="Arial" w:hAnsi="Arial" w:cs="Arial"/>
          <w:b/>
          <w:bCs/>
          <w:color w:val="000000"/>
          <w:kern w:val="0"/>
          <w:lang w:val="es-MX"/>
        </w:rPr>
        <w:t>83.16</w:t>
      </w:r>
      <w:r w:rsidR="00E91551">
        <w:rPr>
          <w:rFonts w:ascii="Arial" w:hAnsi="Arial" w:cs="Arial"/>
          <w:color w:val="000000"/>
          <w:kern w:val="0"/>
          <w:lang w:val="es-MX"/>
        </w:rPr>
        <w:t xml:space="preserve"> (</w:t>
      </w:r>
      <w:proofErr w:type="spellStart"/>
      <w:r w:rsidR="00E91551">
        <w:rPr>
          <w:rFonts w:ascii="Arial" w:hAnsi="Arial" w:cs="Arial"/>
          <w:color w:val="000000"/>
          <w:kern w:val="0"/>
          <w:lang w:val="es-MX"/>
        </w:rPr>
        <w:t>grs</w:t>
      </w:r>
      <w:proofErr w:type="spellEnd"/>
      <w:r w:rsidR="00E91551">
        <w:rPr>
          <w:rFonts w:ascii="Arial" w:hAnsi="Arial" w:cs="Arial"/>
          <w:color w:val="000000"/>
          <w:kern w:val="0"/>
          <w:lang w:val="es-MX"/>
        </w:rPr>
        <w:t xml:space="preserve">.) y los </w:t>
      </w:r>
      <w:r w:rsidR="00E91551" w:rsidRPr="00653DA7">
        <w:rPr>
          <w:rFonts w:ascii="Arial" w:hAnsi="Arial" w:cs="Arial"/>
          <w:b/>
          <w:bCs/>
          <w:color w:val="000000"/>
          <w:kern w:val="0"/>
          <w:lang w:val="es-MX"/>
        </w:rPr>
        <w:t>95.79</w:t>
      </w:r>
      <w:r w:rsidR="00E91551">
        <w:rPr>
          <w:rFonts w:ascii="Arial" w:hAnsi="Arial" w:cs="Arial"/>
          <w:color w:val="000000"/>
          <w:kern w:val="0"/>
          <w:lang w:val="es-MX"/>
        </w:rPr>
        <w:t xml:space="preserve"> (</w:t>
      </w:r>
      <w:proofErr w:type="spellStart"/>
      <w:r w:rsidR="00E91551">
        <w:rPr>
          <w:rFonts w:ascii="Arial" w:hAnsi="Arial" w:cs="Arial"/>
          <w:color w:val="000000"/>
          <w:kern w:val="0"/>
          <w:lang w:val="es-MX"/>
        </w:rPr>
        <w:t>grs</w:t>
      </w:r>
      <w:proofErr w:type="spellEnd"/>
      <w:r w:rsidR="00E91551">
        <w:rPr>
          <w:rFonts w:ascii="Arial" w:hAnsi="Arial" w:cs="Arial"/>
          <w:color w:val="000000"/>
          <w:kern w:val="0"/>
          <w:lang w:val="es-MX"/>
        </w:rPr>
        <w:t>.)</w:t>
      </w:r>
      <w:r w:rsidR="00575829">
        <w:rPr>
          <w:rFonts w:ascii="Arial" w:hAnsi="Arial" w:cs="Arial"/>
          <w:color w:val="000000"/>
          <w:kern w:val="0"/>
          <w:lang w:val="es-MX"/>
        </w:rPr>
        <w:t xml:space="preserve"> rango de masa de carne utilizado para calcular el modelo lineal. B</w:t>
      </w:r>
      <w:r>
        <w:rPr>
          <w:rFonts w:ascii="Arial" w:hAnsi="Arial" w:cs="Arial"/>
          <w:color w:val="000000"/>
          <w:kern w:val="0"/>
          <w:lang w:val="es-MX"/>
        </w:rPr>
        <w:t xml:space="preserve">asta </w:t>
      </w:r>
      <w:r w:rsidR="00E91551">
        <w:rPr>
          <w:rFonts w:ascii="Arial" w:hAnsi="Arial" w:cs="Arial"/>
          <w:color w:val="000000"/>
          <w:kern w:val="0"/>
          <w:lang w:val="es-MX"/>
        </w:rPr>
        <w:t xml:space="preserve">con reemplazarlo en la variable dependiente del modelo lineal y así </w:t>
      </w:r>
      <w:r w:rsidR="00D44CCD">
        <w:rPr>
          <w:rFonts w:ascii="Arial" w:hAnsi="Arial" w:cs="Arial"/>
          <w:color w:val="000000"/>
          <w:kern w:val="0"/>
          <w:lang w:val="es-MX"/>
        </w:rPr>
        <w:t xml:space="preserve">obtener el valor estimado de </w:t>
      </w:r>
      <w:r w:rsidR="00D44CCD" w:rsidRPr="008623EA">
        <w:rPr>
          <w:rFonts w:ascii="Arial" w:hAnsi="Arial" w:cs="Arial"/>
          <w:b/>
          <w:bCs/>
          <w:color w:val="000000"/>
          <w:kern w:val="0"/>
          <w:lang w:val="es-MX"/>
        </w:rPr>
        <w:t>5.50</w:t>
      </w:r>
      <w:r w:rsidR="00D44CCD">
        <w:rPr>
          <w:rFonts w:ascii="Arial" w:hAnsi="Arial" w:cs="Arial"/>
          <w:color w:val="000000"/>
          <w:kern w:val="0"/>
          <w:lang w:val="es-MX"/>
        </w:rPr>
        <w:t xml:space="preserve"> (</w:t>
      </w:r>
      <w:proofErr w:type="spellStart"/>
      <w:r w:rsidR="00D44CCD">
        <w:rPr>
          <w:rFonts w:ascii="Arial" w:hAnsi="Arial" w:cs="Arial"/>
          <w:color w:val="000000"/>
          <w:kern w:val="0"/>
          <w:lang w:val="es-MX"/>
        </w:rPr>
        <w:t>grs</w:t>
      </w:r>
      <w:proofErr w:type="spellEnd"/>
      <w:r w:rsidR="00D44CCD">
        <w:rPr>
          <w:rFonts w:ascii="Arial" w:hAnsi="Arial" w:cs="Arial"/>
          <w:color w:val="000000"/>
          <w:kern w:val="0"/>
          <w:lang w:val="es-MX"/>
        </w:rPr>
        <w:t xml:space="preserve">.) para el valor de la salsa que se encuentra dentro del rango de los </w:t>
      </w:r>
      <w:r w:rsidR="00E12C6D" w:rsidRPr="008623EA">
        <w:rPr>
          <w:rFonts w:ascii="Arial" w:hAnsi="Arial" w:cs="Arial"/>
          <w:b/>
          <w:bCs/>
          <w:color w:val="000000"/>
          <w:kern w:val="0"/>
          <w:lang w:val="es-MX"/>
        </w:rPr>
        <w:t>4.93</w:t>
      </w:r>
      <w:r w:rsidR="00E12C6D">
        <w:rPr>
          <w:rFonts w:ascii="Arial" w:hAnsi="Arial" w:cs="Arial"/>
          <w:color w:val="000000"/>
          <w:kern w:val="0"/>
          <w:lang w:val="es-MX"/>
        </w:rPr>
        <w:t xml:space="preserve"> (</w:t>
      </w:r>
      <w:proofErr w:type="spellStart"/>
      <w:r w:rsidR="00E12C6D">
        <w:rPr>
          <w:rFonts w:ascii="Arial" w:hAnsi="Arial" w:cs="Arial"/>
          <w:color w:val="000000"/>
          <w:kern w:val="0"/>
          <w:lang w:val="es-MX"/>
        </w:rPr>
        <w:t>grs</w:t>
      </w:r>
      <w:proofErr w:type="spellEnd"/>
      <w:r w:rsidR="00E12C6D">
        <w:rPr>
          <w:rFonts w:ascii="Arial" w:hAnsi="Arial" w:cs="Arial"/>
          <w:color w:val="000000"/>
          <w:kern w:val="0"/>
          <w:lang w:val="es-MX"/>
        </w:rPr>
        <w:t xml:space="preserve">.) y los </w:t>
      </w:r>
      <w:r w:rsidR="006621E0" w:rsidRPr="008623EA">
        <w:rPr>
          <w:rFonts w:ascii="Arial" w:hAnsi="Arial" w:cs="Arial"/>
          <w:b/>
          <w:bCs/>
          <w:color w:val="000000"/>
          <w:kern w:val="0"/>
          <w:lang w:val="es-MX"/>
        </w:rPr>
        <w:t>6.36</w:t>
      </w:r>
      <w:r w:rsidR="006621E0">
        <w:rPr>
          <w:rFonts w:ascii="Arial" w:hAnsi="Arial" w:cs="Arial"/>
          <w:color w:val="000000"/>
          <w:kern w:val="0"/>
          <w:lang w:val="es-MX"/>
        </w:rPr>
        <w:t xml:space="preserve"> (</w:t>
      </w:r>
      <w:proofErr w:type="spellStart"/>
      <w:r w:rsidR="006621E0">
        <w:rPr>
          <w:rFonts w:ascii="Arial" w:hAnsi="Arial" w:cs="Arial"/>
          <w:color w:val="000000"/>
          <w:kern w:val="0"/>
          <w:lang w:val="es-MX"/>
        </w:rPr>
        <w:t>grs</w:t>
      </w:r>
      <w:proofErr w:type="spellEnd"/>
      <w:r w:rsidR="006621E0">
        <w:rPr>
          <w:rFonts w:ascii="Arial" w:hAnsi="Arial" w:cs="Arial"/>
          <w:color w:val="000000"/>
          <w:kern w:val="0"/>
          <w:lang w:val="es-MX"/>
        </w:rPr>
        <w:t>.)</w:t>
      </w:r>
      <w:r w:rsidR="008623EA">
        <w:rPr>
          <w:rFonts w:ascii="Arial" w:hAnsi="Arial" w:cs="Arial"/>
          <w:color w:val="000000"/>
          <w:kern w:val="0"/>
          <w:lang w:val="es-MX"/>
        </w:rPr>
        <w:t>, valores utilizados para el cálculo del modelo lineal</w:t>
      </w:r>
      <w:r w:rsidR="006621E0">
        <w:rPr>
          <w:rFonts w:ascii="Arial" w:hAnsi="Arial" w:cs="Arial"/>
          <w:color w:val="000000"/>
          <w:kern w:val="0"/>
          <w:lang w:val="es-MX"/>
        </w:rPr>
        <w:t xml:space="preserve">. </w:t>
      </w:r>
      <w:r w:rsidR="00653DA7">
        <w:rPr>
          <w:rFonts w:ascii="Arial" w:hAnsi="Arial" w:cs="Arial"/>
          <w:color w:val="000000"/>
          <w:kern w:val="0"/>
          <w:lang w:val="es-MX"/>
        </w:rPr>
        <w:t>Observamos que el resultado obtenido es una buena estimación</w:t>
      </w:r>
      <w:r w:rsidR="00C17BF6">
        <w:rPr>
          <w:rFonts w:ascii="Arial" w:hAnsi="Arial" w:cs="Arial"/>
          <w:color w:val="000000"/>
          <w:kern w:val="0"/>
          <w:lang w:val="es-MX"/>
        </w:rPr>
        <w:t>.</w:t>
      </w:r>
    </w:p>
    <w:p w14:paraId="573928E4" w14:textId="77777777" w:rsidR="00653DA7" w:rsidRPr="00517B0C" w:rsidRDefault="00653DA7" w:rsidP="00876C6B">
      <w:pPr>
        <w:rPr>
          <w:rFonts w:ascii="Arial" w:hAnsi="Arial" w:cs="Arial"/>
          <w:color w:val="000000"/>
          <w:kern w:val="0"/>
          <w:lang w:val="es-MX"/>
        </w:rPr>
      </w:pPr>
    </w:p>
    <w:p w14:paraId="5D32A896" w14:textId="44FF426F" w:rsidR="00876C6B" w:rsidRPr="00012F1E" w:rsidRDefault="00876C6B" w:rsidP="00974818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i/>
          <w:iCs/>
          <w:color w:val="000000"/>
          <w:kern w:val="0"/>
          <w:lang w:val="es-MX"/>
        </w:rPr>
      </w:pPr>
      <w:r w:rsidRPr="00012F1E">
        <w:rPr>
          <w:rFonts w:ascii="Arial" w:hAnsi="Arial" w:cs="Arial"/>
          <w:i/>
          <w:iCs/>
          <w:color w:val="000000"/>
          <w:kern w:val="0"/>
          <w:lang w:val="es-MX"/>
        </w:rPr>
        <w:t>¿Qué combinación de papas y refresco es la más frecuente?</w:t>
      </w:r>
    </w:p>
    <w:p w14:paraId="2002ACC7" w14:textId="4BDDD432" w:rsidR="00876C6B" w:rsidRDefault="007D486D" w:rsidP="00974818">
      <w:pPr>
        <w:jc w:val="both"/>
        <w:rPr>
          <w:rFonts w:ascii="Arial" w:hAnsi="Arial" w:cs="Arial"/>
          <w:color w:val="000000"/>
          <w:kern w:val="0"/>
          <w:lang w:val="es-MX"/>
        </w:rPr>
      </w:pPr>
      <w:r>
        <w:rPr>
          <w:rFonts w:ascii="Arial" w:hAnsi="Arial" w:cs="Arial"/>
          <w:color w:val="000000"/>
          <w:kern w:val="0"/>
          <w:lang w:val="es-MX"/>
        </w:rPr>
        <w:t xml:space="preserve">La combinación más </w:t>
      </w:r>
      <w:r w:rsidR="002105D8">
        <w:rPr>
          <w:rFonts w:ascii="Arial" w:hAnsi="Arial" w:cs="Arial"/>
          <w:color w:val="000000"/>
          <w:kern w:val="0"/>
          <w:lang w:val="es-MX"/>
        </w:rPr>
        <w:t xml:space="preserve">frecuente es la de </w:t>
      </w:r>
      <w:r w:rsidR="002105D8" w:rsidRPr="000566F6">
        <w:rPr>
          <w:rFonts w:ascii="Arial" w:hAnsi="Arial" w:cs="Arial"/>
          <w:b/>
          <w:bCs/>
          <w:color w:val="000000"/>
          <w:kern w:val="0"/>
          <w:lang w:val="es-MX"/>
        </w:rPr>
        <w:t xml:space="preserve">papas medianas </w:t>
      </w:r>
      <w:r w:rsidR="004A5C83" w:rsidRPr="000566F6">
        <w:rPr>
          <w:rFonts w:ascii="Arial" w:hAnsi="Arial" w:cs="Arial"/>
          <w:b/>
          <w:bCs/>
          <w:color w:val="000000"/>
          <w:kern w:val="0"/>
          <w:lang w:val="es-MX"/>
        </w:rPr>
        <w:t>con refresco</w:t>
      </w:r>
      <w:r w:rsidR="002105D8" w:rsidRPr="000566F6">
        <w:rPr>
          <w:rFonts w:ascii="Arial" w:hAnsi="Arial" w:cs="Arial"/>
          <w:b/>
          <w:bCs/>
          <w:color w:val="000000"/>
          <w:kern w:val="0"/>
          <w:lang w:val="es-MX"/>
        </w:rPr>
        <w:t xml:space="preserve"> mediano</w:t>
      </w:r>
      <w:r w:rsidR="00E47133">
        <w:rPr>
          <w:rFonts w:ascii="Arial" w:hAnsi="Arial" w:cs="Arial"/>
          <w:b/>
          <w:bCs/>
          <w:color w:val="000000"/>
          <w:kern w:val="0"/>
          <w:lang w:val="es-MX"/>
        </w:rPr>
        <w:t xml:space="preserve"> </w:t>
      </w:r>
      <w:r w:rsidR="00E47133" w:rsidRPr="00E47133">
        <w:rPr>
          <w:rFonts w:ascii="Arial" w:hAnsi="Arial" w:cs="Arial"/>
          <w:color w:val="000000"/>
          <w:kern w:val="0"/>
          <w:lang w:val="es-MX"/>
        </w:rPr>
        <w:t>c</w:t>
      </w:r>
      <w:r w:rsidR="000566F6" w:rsidRPr="00E47133">
        <w:rPr>
          <w:rFonts w:ascii="Arial" w:hAnsi="Arial" w:cs="Arial"/>
          <w:color w:val="000000"/>
          <w:kern w:val="0"/>
          <w:lang w:val="es-MX"/>
        </w:rPr>
        <w:t>on una incidencia de</w:t>
      </w:r>
      <w:r w:rsidR="00E47133">
        <w:rPr>
          <w:rFonts w:ascii="Arial" w:hAnsi="Arial" w:cs="Arial"/>
          <w:color w:val="000000"/>
          <w:kern w:val="0"/>
          <w:lang w:val="es-MX"/>
        </w:rPr>
        <w:t xml:space="preserve"> aproximadamente el</w:t>
      </w:r>
      <w:r w:rsidR="000566F6" w:rsidRPr="00E47133">
        <w:rPr>
          <w:rFonts w:ascii="Arial" w:hAnsi="Arial" w:cs="Arial"/>
          <w:color w:val="000000"/>
          <w:kern w:val="0"/>
          <w:lang w:val="es-MX"/>
        </w:rPr>
        <w:t xml:space="preserve"> </w:t>
      </w:r>
      <w:r w:rsidR="000566F6" w:rsidRPr="000566F6">
        <w:rPr>
          <w:rFonts w:ascii="Arial" w:hAnsi="Arial" w:cs="Arial"/>
          <w:b/>
          <w:bCs/>
          <w:color w:val="000000"/>
          <w:kern w:val="0"/>
          <w:lang w:val="es-MX"/>
        </w:rPr>
        <w:t>27(%)</w:t>
      </w:r>
      <w:r w:rsidR="000566F6">
        <w:rPr>
          <w:rFonts w:ascii="Arial" w:hAnsi="Arial" w:cs="Arial"/>
          <w:color w:val="000000"/>
          <w:kern w:val="0"/>
          <w:lang w:val="es-MX"/>
        </w:rPr>
        <w:t>.</w:t>
      </w:r>
    </w:p>
    <w:p w14:paraId="6D4BDE3E" w14:textId="289F0B51" w:rsidR="002105D8" w:rsidRDefault="002105D8" w:rsidP="00876C6B">
      <w:pPr>
        <w:rPr>
          <w:rFonts w:ascii="Arial" w:hAnsi="Arial" w:cs="Arial"/>
          <w:color w:val="000000"/>
          <w:kern w:val="0"/>
          <w:lang w:val="es-MX"/>
        </w:rPr>
      </w:pPr>
      <w:r>
        <w:rPr>
          <w:rFonts w:ascii="Arial" w:hAnsi="Arial" w:cs="Arial"/>
          <w:noProof/>
          <w:color w:val="000000"/>
          <w:kern w:val="0"/>
          <w:lang w:val="es-MX"/>
        </w:rPr>
        <w:lastRenderedPageBreak/>
        <w:drawing>
          <wp:inline distT="0" distB="0" distL="0" distR="0" wp14:anchorId="307ECF0C" wp14:editId="4E04C8FA">
            <wp:extent cx="5722620" cy="32156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310E9" w14:textId="6B3F19E1" w:rsidR="002105D8" w:rsidRDefault="002105D8" w:rsidP="00876C6B">
      <w:pPr>
        <w:rPr>
          <w:rFonts w:ascii="Arial" w:hAnsi="Arial" w:cs="Arial"/>
          <w:color w:val="000000"/>
          <w:kern w:val="0"/>
          <w:lang w:val="es-MX"/>
        </w:rPr>
      </w:pPr>
    </w:p>
    <w:p w14:paraId="6ED0B2B7" w14:textId="77777777" w:rsidR="00F32D14" w:rsidRPr="00012F1E" w:rsidRDefault="00F32D14" w:rsidP="00876C6B">
      <w:pPr>
        <w:rPr>
          <w:rFonts w:ascii="Arial" w:hAnsi="Arial" w:cs="Arial"/>
          <w:color w:val="000000"/>
          <w:kern w:val="0"/>
          <w:lang w:val="es-MX"/>
        </w:rPr>
      </w:pPr>
    </w:p>
    <w:p w14:paraId="3CED8082" w14:textId="420B5713" w:rsidR="00876C6B" w:rsidRPr="00012F1E" w:rsidRDefault="00876C6B" w:rsidP="00974818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i/>
          <w:iCs/>
          <w:color w:val="000000"/>
          <w:kern w:val="0"/>
          <w:lang w:val="es-MX"/>
        </w:rPr>
      </w:pPr>
      <w:r w:rsidRPr="00012F1E">
        <w:rPr>
          <w:rFonts w:ascii="Arial" w:hAnsi="Arial" w:cs="Arial"/>
          <w:i/>
          <w:iCs/>
          <w:color w:val="000000"/>
          <w:kern w:val="0"/>
          <w:lang w:val="es-MX"/>
        </w:rPr>
        <w:t>¿Qué combinación de papas y refresco es la menos frecuente?</w:t>
      </w:r>
    </w:p>
    <w:p w14:paraId="3FA25212" w14:textId="3D2965A4" w:rsidR="00E47133" w:rsidRDefault="00DE0826" w:rsidP="00974818">
      <w:pPr>
        <w:jc w:val="both"/>
        <w:rPr>
          <w:rFonts w:ascii="Arial" w:hAnsi="Arial" w:cs="Arial"/>
          <w:color w:val="000000"/>
          <w:kern w:val="0"/>
          <w:lang w:val="es-MX"/>
        </w:rPr>
      </w:pPr>
      <w:r>
        <w:rPr>
          <w:rFonts w:ascii="Arial" w:hAnsi="Arial" w:cs="Arial"/>
          <w:color w:val="000000"/>
          <w:kern w:val="0"/>
          <w:lang w:val="es-MX"/>
        </w:rPr>
        <w:t xml:space="preserve">La combinación menos frecuente es la de </w:t>
      </w:r>
      <w:r w:rsidR="00B44F50" w:rsidRPr="007A1A1A">
        <w:rPr>
          <w:rFonts w:ascii="Arial" w:hAnsi="Arial" w:cs="Arial"/>
          <w:b/>
          <w:bCs/>
          <w:color w:val="000000"/>
          <w:kern w:val="0"/>
          <w:lang w:val="es-MX"/>
        </w:rPr>
        <w:t>papas chicas con refresco grande</w:t>
      </w:r>
      <w:r w:rsidR="00B44F50">
        <w:rPr>
          <w:rFonts w:ascii="Arial" w:hAnsi="Arial" w:cs="Arial"/>
          <w:color w:val="000000"/>
          <w:kern w:val="0"/>
          <w:lang w:val="es-MX"/>
        </w:rPr>
        <w:t xml:space="preserve">, con una frecuencia </w:t>
      </w:r>
      <w:r w:rsidR="00E47133">
        <w:rPr>
          <w:rFonts w:ascii="Arial" w:hAnsi="Arial" w:cs="Arial"/>
          <w:color w:val="000000"/>
          <w:kern w:val="0"/>
          <w:lang w:val="es-MX"/>
        </w:rPr>
        <w:t xml:space="preserve">relativa aproximada del </w:t>
      </w:r>
      <w:r w:rsidR="007A1A1A" w:rsidRPr="007A1A1A">
        <w:rPr>
          <w:rFonts w:ascii="Arial" w:hAnsi="Arial" w:cs="Arial"/>
          <w:b/>
          <w:bCs/>
          <w:color w:val="000000"/>
          <w:kern w:val="0"/>
          <w:lang w:val="es-MX"/>
        </w:rPr>
        <w:t>3.2(%)</w:t>
      </w:r>
      <w:r w:rsidR="007A1A1A">
        <w:rPr>
          <w:rFonts w:ascii="Arial" w:hAnsi="Arial" w:cs="Arial"/>
          <w:color w:val="000000"/>
          <w:kern w:val="0"/>
          <w:lang w:val="es-MX"/>
        </w:rPr>
        <w:t>.</w:t>
      </w:r>
    </w:p>
    <w:p w14:paraId="02EB09F2" w14:textId="5764F88F" w:rsidR="00DE0826" w:rsidRDefault="00DE0826" w:rsidP="00876C6B">
      <w:pPr>
        <w:rPr>
          <w:rFonts w:ascii="Arial" w:hAnsi="Arial" w:cs="Arial"/>
          <w:color w:val="000000"/>
          <w:kern w:val="0"/>
          <w:lang w:val="es-MX"/>
        </w:rPr>
      </w:pPr>
      <w:r>
        <w:rPr>
          <w:rFonts w:ascii="Arial" w:hAnsi="Arial" w:cs="Arial"/>
          <w:noProof/>
          <w:color w:val="000000"/>
          <w:kern w:val="0"/>
          <w:lang w:val="es-MX"/>
        </w:rPr>
        <w:drawing>
          <wp:inline distT="0" distB="0" distL="0" distR="0" wp14:anchorId="7B99DA2D" wp14:editId="3CF57479">
            <wp:extent cx="5722620" cy="32156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07D4F" w14:textId="769EDA3B" w:rsidR="00F32D14" w:rsidRDefault="00F32D14" w:rsidP="00876C6B">
      <w:pPr>
        <w:rPr>
          <w:rFonts w:ascii="Arial" w:hAnsi="Arial" w:cs="Arial"/>
          <w:color w:val="000000"/>
          <w:kern w:val="0"/>
          <w:lang w:val="es-MX"/>
        </w:rPr>
      </w:pPr>
    </w:p>
    <w:p w14:paraId="5A615432" w14:textId="0685D74D" w:rsidR="000F5538" w:rsidRPr="00012F1E" w:rsidRDefault="00876C6B" w:rsidP="00974818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i/>
          <w:iCs/>
          <w:color w:val="000000"/>
          <w:kern w:val="0"/>
          <w:lang w:val="es-MX"/>
        </w:rPr>
      </w:pPr>
      <w:r w:rsidRPr="00012F1E">
        <w:rPr>
          <w:rFonts w:ascii="Arial" w:hAnsi="Arial" w:cs="Arial"/>
          <w:i/>
          <w:iCs/>
          <w:color w:val="000000"/>
          <w:kern w:val="0"/>
          <w:lang w:val="es-MX"/>
        </w:rPr>
        <w:lastRenderedPageBreak/>
        <w:t>Calcula la probabilidad que hay de que un cliente seleccionado al azar haya pedido…</w:t>
      </w:r>
    </w:p>
    <w:p w14:paraId="038B3D7F" w14:textId="44E1CCC9" w:rsidR="00DB3231" w:rsidRPr="009439B2" w:rsidRDefault="008C5F4E" w:rsidP="00974818">
      <w:pPr>
        <w:pStyle w:val="Prrafodelista"/>
        <w:numPr>
          <w:ilvl w:val="1"/>
          <w:numId w:val="16"/>
        </w:numPr>
        <w:jc w:val="both"/>
        <w:rPr>
          <w:rFonts w:ascii="Arial" w:hAnsi="Arial" w:cs="Arial"/>
          <w:color w:val="000000"/>
          <w:kern w:val="0"/>
          <w:lang w:val="es-MX"/>
        </w:rPr>
      </w:pPr>
      <w:r w:rsidRPr="009439B2">
        <w:rPr>
          <w:rFonts w:ascii="Arial" w:hAnsi="Arial" w:cs="Arial"/>
          <w:i/>
          <w:iCs/>
          <w:color w:val="000000"/>
          <w:kern w:val="0"/>
          <w:lang w:val="es-MX"/>
        </w:rPr>
        <w:t>Papas medianas</w:t>
      </w:r>
      <w:r w:rsidRPr="009439B2">
        <w:rPr>
          <w:rFonts w:ascii="Arial" w:hAnsi="Arial" w:cs="Arial"/>
          <w:color w:val="000000"/>
          <w:kern w:val="0"/>
          <w:lang w:val="es-MX"/>
        </w:rPr>
        <w:t>:</w:t>
      </w:r>
      <w:r w:rsidR="00DB3231" w:rsidRPr="009439B2">
        <w:rPr>
          <w:rFonts w:ascii="Arial" w:hAnsi="Arial" w:cs="Arial"/>
          <w:color w:val="000000"/>
          <w:kern w:val="0"/>
          <w:lang w:val="es-MX"/>
        </w:rPr>
        <w:t xml:space="preserve"> </w:t>
      </w:r>
      <w:r w:rsidR="009B0A1E" w:rsidRPr="009B0A1E">
        <w:rPr>
          <w:rFonts w:ascii="Arial" w:hAnsi="Arial" w:cs="Arial"/>
          <w:b/>
          <w:bCs/>
          <w:color w:val="000000"/>
          <w:kern w:val="0"/>
          <w:lang w:val="es-MX"/>
        </w:rPr>
        <w:t>0.49</w:t>
      </w:r>
      <w:r w:rsidR="009B0A1E">
        <w:rPr>
          <w:rFonts w:ascii="Arial" w:hAnsi="Arial" w:cs="Arial"/>
          <w:color w:val="000000"/>
          <w:kern w:val="0"/>
          <w:lang w:val="es-MX"/>
        </w:rPr>
        <w:t xml:space="preserve"> </w:t>
      </w:r>
      <w:proofErr w:type="spellStart"/>
      <w:r w:rsidR="009B0A1E">
        <w:rPr>
          <w:rFonts w:ascii="Arial" w:hAnsi="Arial" w:cs="Arial"/>
          <w:color w:val="000000"/>
          <w:kern w:val="0"/>
          <w:lang w:val="es-MX"/>
        </w:rPr>
        <w:t>ó</w:t>
      </w:r>
      <w:proofErr w:type="spellEnd"/>
      <w:r w:rsidR="009B0A1E">
        <w:rPr>
          <w:rFonts w:ascii="Arial" w:hAnsi="Arial" w:cs="Arial"/>
          <w:color w:val="000000"/>
          <w:kern w:val="0"/>
          <w:lang w:val="es-MX"/>
        </w:rPr>
        <w:t xml:space="preserve"> </w:t>
      </w:r>
      <w:r w:rsidR="00DB3231" w:rsidRPr="009439B2">
        <w:rPr>
          <w:rFonts w:ascii="Arial" w:hAnsi="Arial" w:cs="Arial"/>
          <w:b/>
          <w:bCs/>
          <w:color w:val="000000"/>
          <w:kern w:val="0"/>
          <w:lang w:val="es-MX"/>
        </w:rPr>
        <w:t>49(%)</w:t>
      </w:r>
    </w:p>
    <w:p w14:paraId="1B87735F" w14:textId="3FB97CC0" w:rsidR="009439B2" w:rsidRDefault="009439B2" w:rsidP="009439B2">
      <w:pPr>
        <w:jc w:val="center"/>
        <w:rPr>
          <w:rFonts w:ascii="Arial" w:hAnsi="Arial" w:cs="Arial"/>
          <w:color w:val="000000"/>
          <w:kern w:val="0"/>
          <w:lang w:val="es-MX"/>
        </w:rPr>
      </w:pPr>
      <w:r>
        <w:rPr>
          <w:rFonts w:ascii="Arial" w:hAnsi="Arial" w:cs="Arial"/>
          <w:noProof/>
          <w:color w:val="000000"/>
          <w:kern w:val="0"/>
          <w:lang w:val="es-MX"/>
        </w:rPr>
        <w:drawing>
          <wp:inline distT="0" distB="0" distL="0" distR="0" wp14:anchorId="0659DF90" wp14:editId="5A344C91">
            <wp:extent cx="5722620" cy="32156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A093" w14:textId="0E1BD870" w:rsidR="009439B2" w:rsidRPr="000A396E" w:rsidRDefault="00051CB2" w:rsidP="009439B2">
      <w:pPr>
        <w:jc w:val="center"/>
        <w:rPr>
          <w:rFonts w:ascii="Arial" w:hAnsi="Arial" w:cs="Arial"/>
          <w:color w:val="000000"/>
          <w:kern w:val="0"/>
          <w:lang w:val="es-MX"/>
        </w:rPr>
      </w:pPr>
      <m:oMathPara>
        <m:oMath>
          <m:r>
            <w:rPr>
              <w:rFonts w:ascii="Cambria Math" w:hAnsi="Cambria Math" w:cs="Arial"/>
              <w:color w:val="000000"/>
              <w:kern w:val="0"/>
              <w:lang w:val="es-MX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color w:val="000000"/>
                  <w:kern w:val="0"/>
                  <w:lang w:val="es-MX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kern w:val="0"/>
                  <w:lang w:val="es-MX"/>
                </w:rPr>
                <m:t>Papas Medianas</m:t>
              </m:r>
            </m:e>
          </m:d>
          <m:r>
            <w:rPr>
              <w:rFonts w:ascii="Cambria Math" w:hAnsi="Cambria Math" w:cs="Arial"/>
              <w:color w:val="000000"/>
              <w:kern w:val="0"/>
              <w:lang w:val="es-MX"/>
            </w:rPr>
            <m:t>=0.49</m:t>
          </m:r>
        </m:oMath>
      </m:oMathPara>
    </w:p>
    <w:p w14:paraId="32473078" w14:textId="2EBF8F34" w:rsidR="000A396E" w:rsidRDefault="000A396E" w:rsidP="009439B2">
      <w:pPr>
        <w:jc w:val="center"/>
        <w:rPr>
          <w:rFonts w:ascii="Arial" w:hAnsi="Arial" w:cs="Arial"/>
          <w:color w:val="000000"/>
          <w:kern w:val="0"/>
          <w:lang w:val="es-MX"/>
        </w:rPr>
      </w:pPr>
      <w:r>
        <w:rPr>
          <w:rFonts w:ascii="Arial" w:hAnsi="Arial" w:cs="Arial"/>
          <w:noProof/>
          <w:color w:val="000000"/>
          <w:kern w:val="0"/>
          <w:lang w:val="es-MX"/>
        </w:rPr>
        <w:drawing>
          <wp:inline distT="0" distB="0" distL="0" distR="0" wp14:anchorId="4742FEB8" wp14:editId="1E08670A">
            <wp:extent cx="5722620" cy="32156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59257" w14:textId="5E5AEA91" w:rsidR="000A396E" w:rsidRDefault="000A396E" w:rsidP="002E6CB2">
      <w:pPr>
        <w:jc w:val="both"/>
        <w:rPr>
          <w:rFonts w:ascii="Arial" w:hAnsi="Arial" w:cs="Arial"/>
          <w:color w:val="000000"/>
          <w:kern w:val="0"/>
          <w:lang w:val="es-MX"/>
        </w:rPr>
      </w:pPr>
      <w:r>
        <w:rPr>
          <w:rFonts w:ascii="Arial" w:hAnsi="Arial" w:cs="Arial"/>
          <w:color w:val="000000"/>
          <w:kern w:val="0"/>
          <w:lang w:val="es-MX"/>
        </w:rPr>
        <w:t xml:space="preserve">Basta con revisar la tabla de </w:t>
      </w:r>
      <w:r w:rsidR="00970B80">
        <w:rPr>
          <w:rFonts w:ascii="Arial" w:hAnsi="Arial" w:cs="Arial"/>
          <w:color w:val="000000"/>
          <w:kern w:val="0"/>
          <w:lang w:val="es-MX"/>
        </w:rPr>
        <w:t xml:space="preserve">datos cruzados para obtener el valor, siendo ésta </w:t>
      </w:r>
      <w:r w:rsidR="002E6CB2">
        <w:rPr>
          <w:rFonts w:ascii="Arial" w:hAnsi="Arial" w:cs="Arial"/>
          <w:color w:val="000000"/>
          <w:kern w:val="0"/>
          <w:lang w:val="es-MX"/>
        </w:rPr>
        <w:t>casi la mitad de las observaciones.</w:t>
      </w:r>
    </w:p>
    <w:p w14:paraId="2DADEFDD" w14:textId="77777777" w:rsidR="000A396E" w:rsidRPr="009439B2" w:rsidRDefault="000A396E" w:rsidP="009439B2">
      <w:pPr>
        <w:jc w:val="center"/>
        <w:rPr>
          <w:rFonts w:ascii="Arial" w:hAnsi="Arial" w:cs="Arial"/>
          <w:color w:val="000000"/>
          <w:kern w:val="0"/>
          <w:lang w:val="es-MX"/>
        </w:rPr>
      </w:pPr>
    </w:p>
    <w:p w14:paraId="564EB94D" w14:textId="4D18621E" w:rsidR="008C5F4E" w:rsidRDefault="008C5F4E" w:rsidP="00974818">
      <w:pPr>
        <w:pStyle w:val="Prrafodelista"/>
        <w:numPr>
          <w:ilvl w:val="1"/>
          <w:numId w:val="16"/>
        </w:numPr>
        <w:jc w:val="both"/>
        <w:rPr>
          <w:rFonts w:ascii="Arial" w:hAnsi="Arial" w:cs="Arial"/>
          <w:color w:val="000000"/>
          <w:kern w:val="0"/>
          <w:lang w:val="es-MX"/>
        </w:rPr>
      </w:pPr>
      <w:r w:rsidRPr="00012F1E">
        <w:rPr>
          <w:rFonts w:ascii="Arial" w:hAnsi="Arial" w:cs="Arial"/>
          <w:i/>
          <w:iCs/>
          <w:color w:val="000000"/>
          <w:kern w:val="0"/>
          <w:lang w:val="es-MX"/>
        </w:rPr>
        <w:t>Papas medianas o refresco chico</w:t>
      </w:r>
      <w:r w:rsidRPr="00012F1E">
        <w:rPr>
          <w:rFonts w:ascii="Arial" w:hAnsi="Arial" w:cs="Arial"/>
          <w:color w:val="000000"/>
          <w:kern w:val="0"/>
          <w:lang w:val="es-MX"/>
        </w:rPr>
        <w:t>:</w:t>
      </w:r>
      <w:r w:rsidR="00A35546">
        <w:rPr>
          <w:rFonts w:ascii="Arial" w:hAnsi="Arial" w:cs="Arial"/>
          <w:color w:val="000000"/>
          <w:kern w:val="0"/>
          <w:lang w:val="es-MX"/>
        </w:rPr>
        <w:t xml:space="preserve"> </w:t>
      </w:r>
      <w:r w:rsidR="00194156" w:rsidRPr="00F03F99">
        <w:rPr>
          <w:rFonts w:ascii="Arial" w:hAnsi="Arial" w:cs="Arial"/>
          <w:b/>
          <w:bCs/>
          <w:color w:val="000000"/>
          <w:kern w:val="0"/>
          <w:lang w:val="es-MX"/>
        </w:rPr>
        <w:t>0.66</w:t>
      </w:r>
      <w:r w:rsidR="00194156">
        <w:rPr>
          <w:rFonts w:ascii="Arial" w:hAnsi="Arial" w:cs="Arial"/>
          <w:color w:val="000000"/>
          <w:kern w:val="0"/>
          <w:lang w:val="es-MX"/>
        </w:rPr>
        <w:t xml:space="preserve"> </w:t>
      </w:r>
      <w:proofErr w:type="spellStart"/>
      <w:r w:rsidR="00194156">
        <w:rPr>
          <w:rFonts w:ascii="Arial" w:hAnsi="Arial" w:cs="Arial"/>
          <w:color w:val="000000"/>
          <w:kern w:val="0"/>
          <w:lang w:val="es-MX"/>
        </w:rPr>
        <w:t>ó</w:t>
      </w:r>
      <w:proofErr w:type="spellEnd"/>
      <w:r w:rsidR="00194156">
        <w:rPr>
          <w:rFonts w:ascii="Arial" w:hAnsi="Arial" w:cs="Arial"/>
          <w:color w:val="000000"/>
          <w:kern w:val="0"/>
          <w:lang w:val="es-MX"/>
        </w:rPr>
        <w:t xml:space="preserve"> </w:t>
      </w:r>
      <w:r w:rsidR="00F03F99" w:rsidRPr="00F03F99">
        <w:rPr>
          <w:rFonts w:ascii="Arial" w:hAnsi="Arial" w:cs="Arial"/>
          <w:b/>
          <w:bCs/>
          <w:color w:val="000000"/>
          <w:kern w:val="0"/>
          <w:lang w:val="es-MX"/>
        </w:rPr>
        <w:t>66</w:t>
      </w:r>
      <w:r w:rsidR="00A35546" w:rsidRPr="00E20D1F">
        <w:rPr>
          <w:rFonts w:ascii="Arial" w:hAnsi="Arial" w:cs="Arial"/>
          <w:b/>
          <w:bCs/>
          <w:color w:val="000000"/>
          <w:kern w:val="0"/>
          <w:lang w:val="es-MX"/>
        </w:rPr>
        <w:t>(%)</w:t>
      </w:r>
    </w:p>
    <w:p w14:paraId="6BE2F562" w14:textId="2DA16E16" w:rsidR="00EE34BC" w:rsidRDefault="00EE34BC" w:rsidP="00EE34BC">
      <w:pPr>
        <w:rPr>
          <w:rFonts w:ascii="Arial" w:hAnsi="Arial" w:cs="Arial"/>
          <w:color w:val="000000"/>
          <w:kern w:val="0"/>
          <w:lang w:val="es-MX"/>
        </w:rPr>
      </w:pPr>
      <w:r>
        <w:rPr>
          <w:rFonts w:ascii="Arial" w:hAnsi="Arial" w:cs="Arial"/>
          <w:noProof/>
          <w:color w:val="000000"/>
          <w:kern w:val="0"/>
          <w:lang w:val="es-MX"/>
        </w:rPr>
        <w:drawing>
          <wp:inline distT="0" distB="0" distL="0" distR="0" wp14:anchorId="5343C338" wp14:editId="65671777">
            <wp:extent cx="5722620" cy="321564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B2518" w14:textId="7B513E3B" w:rsidR="00F03F99" w:rsidRDefault="00F03F99" w:rsidP="00EE34BC">
      <w:pPr>
        <w:rPr>
          <w:rFonts w:ascii="Arial" w:hAnsi="Arial" w:cs="Arial"/>
          <w:color w:val="000000"/>
          <w:kern w:val="0"/>
          <w:lang w:val="es-MX"/>
        </w:rPr>
      </w:pPr>
      <w:r>
        <w:rPr>
          <w:rFonts w:ascii="Arial" w:hAnsi="Arial" w:cs="Arial"/>
          <w:color w:val="000000"/>
          <w:kern w:val="0"/>
          <w:lang w:val="es-MX"/>
        </w:rPr>
        <w:t xml:space="preserve">Por tratarse de eventos </w:t>
      </w:r>
      <w:r w:rsidR="007E1BFA">
        <w:rPr>
          <w:rFonts w:ascii="Arial" w:hAnsi="Arial" w:cs="Arial"/>
          <w:color w:val="000000"/>
          <w:kern w:val="0"/>
          <w:lang w:val="es-MX"/>
        </w:rPr>
        <w:t>incluyentes</w:t>
      </w:r>
      <w:r w:rsidR="00EF2B1D">
        <w:rPr>
          <w:rFonts w:ascii="Arial" w:hAnsi="Arial" w:cs="Arial"/>
          <w:color w:val="000000"/>
          <w:kern w:val="0"/>
          <w:lang w:val="es-MX"/>
        </w:rPr>
        <w:t>, se calcula la probabilidad del siguiente modo:</w:t>
      </w:r>
    </w:p>
    <w:p w14:paraId="25090EA5" w14:textId="0684BC36" w:rsidR="00C51091" w:rsidRPr="00C01D2C" w:rsidRDefault="00623A8A" w:rsidP="00EE34BC">
      <w:pPr>
        <w:rPr>
          <w:rFonts w:ascii="Arial" w:hAnsi="Arial" w:cs="Arial"/>
          <w:color w:val="000000"/>
          <w:kern w:val="0"/>
          <w:lang w:val="es-MX"/>
        </w:rPr>
      </w:pPr>
      <m:oMathPara>
        <m:oMath>
          <m:r>
            <w:rPr>
              <w:rFonts w:ascii="Cambria Math" w:hAnsi="Cambria Math" w:cs="Arial"/>
              <w:color w:val="000000"/>
              <w:kern w:val="0"/>
              <w:lang w:val="es-MX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color w:val="000000"/>
                  <w:kern w:val="0"/>
                  <w:lang w:val="es-MX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kern w:val="0"/>
                  <w:lang w:val="es-MX"/>
                </w:rPr>
                <m:t>Papas Medianas ∪ Refresco Chico</m:t>
              </m:r>
            </m:e>
          </m:d>
          <m:r>
            <w:rPr>
              <w:rFonts w:ascii="Cambria Math" w:hAnsi="Cambria Math" w:cs="Arial"/>
              <w:color w:val="000000"/>
              <w:kern w:val="0"/>
              <w:lang w:val="es-MX"/>
            </w:rPr>
            <m:t>=P</m:t>
          </m:r>
          <m:d>
            <m:dPr>
              <m:ctrlPr>
                <w:rPr>
                  <w:rFonts w:ascii="Cambria Math" w:hAnsi="Cambria Math" w:cs="Arial"/>
                  <w:i/>
                  <w:color w:val="000000"/>
                  <w:kern w:val="0"/>
                  <w:lang w:val="es-MX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kern w:val="0"/>
                  <w:lang w:val="es-MX"/>
                </w:rPr>
                <m:t>Papas Medianas</m:t>
              </m:r>
            </m:e>
          </m:d>
          <m:r>
            <w:rPr>
              <w:rFonts w:ascii="Cambria Math" w:hAnsi="Cambria Math" w:cs="Arial"/>
              <w:color w:val="000000"/>
              <w:kern w:val="0"/>
              <w:lang w:val="es-MX"/>
            </w:rPr>
            <m:t>+P</m:t>
          </m:r>
          <m:d>
            <m:dPr>
              <m:ctrlPr>
                <w:rPr>
                  <w:rFonts w:ascii="Cambria Math" w:hAnsi="Cambria Math" w:cs="Arial"/>
                  <w:i/>
                  <w:color w:val="000000"/>
                  <w:kern w:val="0"/>
                  <w:lang w:val="es-MX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kern w:val="0"/>
                  <w:lang w:val="es-MX"/>
                </w:rPr>
                <m:t>Refresco Chico</m:t>
              </m:r>
            </m:e>
          </m:d>
          <m:r>
            <w:rPr>
              <w:rFonts w:ascii="Cambria Math" w:hAnsi="Cambria Math" w:cs="Arial"/>
              <w:color w:val="000000"/>
              <w:kern w:val="0"/>
              <w:lang w:val="es-MX"/>
            </w:rPr>
            <m:t>-P</m:t>
          </m:r>
          <m:d>
            <m:dPr>
              <m:ctrlPr>
                <w:rPr>
                  <w:rFonts w:ascii="Cambria Math" w:hAnsi="Cambria Math" w:cs="Arial"/>
                  <w:i/>
                  <w:color w:val="000000"/>
                  <w:kern w:val="0"/>
                  <w:lang w:val="es-MX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kern w:val="0"/>
                  <w:lang w:val="es-MX"/>
                </w:rPr>
                <m:t>Papas Medianas ∩ Refresco Chico</m:t>
              </m:r>
            </m:e>
          </m:d>
        </m:oMath>
      </m:oMathPara>
    </w:p>
    <w:p w14:paraId="2D35275B" w14:textId="10EC01A8" w:rsidR="00C01D2C" w:rsidRPr="00623A8A" w:rsidRDefault="00C01D2C" w:rsidP="00EE34BC">
      <w:pPr>
        <w:rPr>
          <w:rFonts w:ascii="Arial" w:hAnsi="Arial" w:cs="Arial"/>
          <w:color w:val="000000"/>
          <w:kern w:val="0"/>
          <w:lang w:val="es-MX"/>
        </w:rPr>
      </w:pPr>
      <m:oMath>
        <m:r>
          <w:rPr>
            <w:rFonts w:ascii="Cambria Math" w:hAnsi="Cambria Math" w:cs="Arial"/>
            <w:color w:val="000000"/>
            <w:kern w:val="0"/>
            <w:lang w:val="es-MX"/>
          </w:rPr>
          <m:t>P</m:t>
        </m:r>
        <m:d>
          <m:dPr>
            <m:ctrlPr>
              <w:rPr>
                <w:rFonts w:ascii="Cambria Math" w:hAnsi="Cambria Math" w:cs="Arial"/>
                <w:i/>
                <w:color w:val="000000"/>
                <w:kern w:val="0"/>
                <w:lang w:val="es-MX"/>
              </w:rPr>
            </m:ctrlPr>
          </m:dPr>
          <m:e>
            <m:r>
              <w:rPr>
                <w:rFonts w:ascii="Cambria Math" w:hAnsi="Cambria Math" w:cs="Arial"/>
                <w:color w:val="000000"/>
                <w:kern w:val="0"/>
                <w:lang w:val="es-MX"/>
              </w:rPr>
              <m:t>Papas Medianas ∪ Refresco Chico</m:t>
            </m:r>
          </m:e>
        </m:d>
        <m:r>
          <w:rPr>
            <w:rFonts w:ascii="Cambria Math" w:hAnsi="Cambria Math" w:cs="Arial"/>
            <w:color w:val="000000"/>
            <w:kern w:val="0"/>
            <w:lang w:val="es-MX"/>
          </w:rPr>
          <m:t>=0.494+0.334-0.156≈</m:t>
        </m:r>
      </m:oMath>
      <w:r>
        <w:rPr>
          <w:rFonts w:ascii="Arial" w:hAnsi="Arial" w:cs="Arial"/>
          <w:color w:val="000000"/>
          <w:kern w:val="0"/>
          <w:lang w:val="es-MX"/>
        </w:rPr>
        <w:t>0.66</w:t>
      </w:r>
    </w:p>
    <w:p w14:paraId="085FCE7A" w14:textId="15AE2054" w:rsidR="00623A8A" w:rsidRDefault="00623A8A" w:rsidP="00EE34BC">
      <w:pPr>
        <w:rPr>
          <w:rFonts w:ascii="Arial" w:hAnsi="Arial" w:cs="Arial"/>
          <w:color w:val="000000"/>
          <w:kern w:val="0"/>
          <w:lang w:val="es-MX"/>
        </w:rPr>
      </w:pPr>
    </w:p>
    <w:p w14:paraId="3D5AA14F" w14:textId="58EB363B" w:rsidR="00EF2B1D" w:rsidRDefault="00EF2B1D" w:rsidP="00EE34BC">
      <w:pPr>
        <w:rPr>
          <w:rFonts w:ascii="Arial" w:hAnsi="Arial" w:cs="Arial"/>
          <w:color w:val="000000"/>
          <w:kern w:val="0"/>
          <w:lang w:val="es-MX"/>
        </w:rPr>
      </w:pPr>
    </w:p>
    <w:p w14:paraId="528C49CD" w14:textId="6AF82B8A" w:rsidR="00EF2B1D" w:rsidRDefault="00EF2B1D" w:rsidP="00EE34BC">
      <w:pPr>
        <w:rPr>
          <w:rFonts w:ascii="Arial" w:hAnsi="Arial" w:cs="Arial"/>
          <w:color w:val="000000"/>
          <w:kern w:val="0"/>
          <w:lang w:val="es-MX"/>
        </w:rPr>
      </w:pPr>
    </w:p>
    <w:p w14:paraId="4DAB46D1" w14:textId="3EC8992A" w:rsidR="00EF2B1D" w:rsidRDefault="00EF2B1D" w:rsidP="00EE34BC">
      <w:pPr>
        <w:rPr>
          <w:rFonts w:ascii="Arial" w:hAnsi="Arial" w:cs="Arial"/>
          <w:color w:val="000000"/>
          <w:kern w:val="0"/>
          <w:lang w:val="es-MX"/>
        </w:rPr>
      </w:pPr>
    </w:p>
    <w:p w14:paraId="30A8C6E9" w14:textId="55E3ACA3" w:rsidR="00EF2B1D" w:rsidRDefault="00EF2B1D" w:rsidP="00EE34BC">
      <w:pPr>
        <w:rPr>
          <w:rFonts w:ascii="Arial" w:hAnsi="Arial" w:cs="Arial"/>
          <w:color w:val="000000"/>
          <w:kern w:val="0"/>
          <w:lang w:val="es-MX"/>
        </w:rPr>
      </w:pPr>
    </w:p>
    <w:p w14:paraId="1A62DACF" w14:textId="5D70F8C3" w:rsidR="00EF2B1D" w:rsidRDefault="00EF2B1D" w:rsidP="00EE34BC">
      <w:pPr>
        <w:rPr>
          <w:rFonts w:ascii="Arial" w:hAnsi="Arial" w:cs="Arial"/>
          <w:color w:val="000000"/>
          <w:kern w:val="0"/>
          <w:lang w:val="es-MX"/>
        </w:rPr>
      </w:pPr>
    </w:p>
    <w:p w14:paraId="52042835" w14:textId="04874B28" w:rsidR="00EF2B1D" w:rsidRDefault="00EF2B1D" w:rsidP="00EE34BC">
      <w:pPr>
        <w:rPr>
          <w:rFonts w:ascii="Arial" w:hAnsi="Arial" w:cs="Arial"/>
          <w:color w:val="000000"/>
          <w:kern w:val="0"/>
          <w:lang w:val="es-MX"/>
        </w:rPr>
      </w:pPr>
    </w:p>
    <w:p w14:paraId="555ADF19" w14:textId="1A2DAA4F" w:rsidR="00EF2B1D" w:rsidRDefault="00EF2B1D" w:rsidP="00EE34BC">
      <w:pPr>
        <w:rPr>
          <w:rFonts w:ascii="Arial" w:hAnsi="Arial" w:cs="Arial"/>
          <w:color w:val="000000"/>
          <w:kern w:val="0"/>
          <w:lang w:val="es-MX"/>
        </w:rPr>
      </w:pPr>
    </w:p>
    <w:p w14:paraId="252799F0" w14:textId="53EA7BAE" w:rsidR="008C5F4E" w:rsidRDefault="008C5F4E" w:rsidP="00974818">
      <w:pPr>
        <w:pStyle w:val="Prrafodelista"/>
        <w:numPr>
          <w:ilvl w:val="1"/>
          <w:numId w:val="16"/>
        </w:numPr>
        <w:jc w:val="both"/>
        <w:rPr>
          <w:rFonts w:ascii="Arial" w:hAnsi="Arial" w:cs="Arial"/>
          <w:color w:val="000000"/>
          <w:kern w:val="0"/>
          <w:lang w:val="es-MX"/>
        </w:rPr>
      </w:pPr>
      <w:r w:rsidRPr="00012F1E">
        <w:rPr>
          <w:rFonts w:ascii="Arial" w:hAnsi="Arial" w:cs="Arial"/>
          <w:i/>
          <w:iCs/>
          <w:color w:val="000000"/>
          <w:kern w:val="0"/>
          <w:lang w:val="es-MX"/>
        </w:rPr>
        <w:lastRenderedPageBreak/>
        <w:t>Papas grandes y refresco chico</w:t>
      </w:r>
      <w:r w:rsidRPr="00012F1E">
        <w:rPr>
          <w:rFonts w:ascii="Arial" w:hAnsi="Arial" w:cs="Arial"/>
          <w:color w:val="000000"/>
          <w:kern w:val="0"/>
          <w:lang w:val="es-MX"/>
        </w:rPr>
        <w:t>:</w:t>
      </w:r>
      <w:r w:rsidR="00E444C6">
        <w:rPr>
          <w:rFonts w:ascii="Arial" w:hAnsi="Arial" w:cs="Arial"/>
          <w:color w:val="000000"/>
          <w:kern w:val="0"/>
          <w:lang w:val="es-MX"/>
        </w:rPr>
        <w:t xml:space="preserve"> </w:t>
      </w:r>
      <w:r w:rsidR="00643116" w:rsidRPr="00643116">
        <w:rPr>
          <w:rFonts w:ascii="Arial" w:hAnsi="Arial" w:cs="Arial"/>
          <w:b/>
          <w:bCs/>
          <w:color w:val="000000"/>
          <w:kern w:val="0"/>
          <w:lang w:val="es-MX"/>
        </w:rPr>
        <w:t>0.11</w:t>
      </w:r>
      <w:r w:rsidR="00643116">
        <w:rPr>
          <w:rFonts w:ascii="Arial" w:hAnsi="Arial" w:cs="Arial"/>
          <w:color w:val="000000"/>
          <w:kern w:val="0"/>
          <w:lang w:val="es-MX"/>
        </w:rPr>
        <w:t xml:space="preserve"> </w:t>
      </w:r>
      <w:proofErr w:type="spellStart"/>
      <w:r w:rsidR="00643116">
        <w:rPr>
          <w:rFonts w:ascii="Arial" w:hAnsi="Arial" w:cs="Arial"/>
          <w:color w:val="000000"/>
          <w:kern w:val="0"/>
          <w:lang w:val="es-MX"/>
        </w:rPr>
        <w:t>ó</w:t>
      </w:r>
      <w:proofErr w:type="spellEnd"/>
      <w:r w:rsidR="00643116">
        <w:rPr>
          <w:rFonts w:ascii="Arial" w:hAnsi="Arial" w:cs="Arial"/>
          <w:color w:val="000000"/>
          <w:kern w:val="0"/>
          <w:lang w:val="es-MX"/>
        </w:rPr>
        <w:t xml:space="preserve"> </w:t>
      </w:r>
      <w:r w:rsidR="00643116" w:rsidRPr="00643116">
        <w:rPr>
          <w:rFonts w:ascii="Arial" w:hAnsi="Arial" w:cs="Arial"/>
          <w:b/>
          <w:bCs/>
          <w:color w:val="000000"/>
          <w:kern w:val="0"/>
          <w:lang w:val="es-MX"/>
        </w:rPr>
        <w:t>11</w:t>
      </w:r>
      <w:r w:rsidR="00E444C6" w:rsidRPr="00E444C6">
        <w:rPr>
          <w:rFonts w:ascii="Arial" w:hAnsi="Arial" w:cs="Arial"/>
          <w:b/>
          <w:bCs/>
          <w:color w:val="000000"/>
          <w:kern w:val="0"/>
          <w:lang w:val="es-MX"/>
        </w:rPr>
        <w:t>(%)</w:t>
      </w:r>
    </w:p>
    <w:p w14:paraId="7D41C5A4" w14:textId="0D20AED8" w:rsidR="00D858E6" w:rsidRDefault="00330C8F" w:rsidP="00E444C6">
      <w:pPr>
        <w:jc w:val="center"/>
        <w:rPr>
          <w:rFonts w:ascii="Arial" w:hAnsi="Arial" w:cs="Arial"/>
          <w:color w:val="000000"/>
          <w:kern w:val="0"/>
          <w:lang w:val="es-MX"/>
        </w:rPr>
      </w:pPr>
      <w:r>
        <w:rPr>
          <w:rFonts w:ascii="Arial" w:hAnsi="Arial" w:cs="Arial"/>
          <w:noProof/>
          <w:color w:val="000000"/>
          <w:kern w:val="0"/>
          <w:lang w:val="es-MX"/>
        </w:rPr>
        <w:drawing>
          <wp:inline distT="0" distB="0" distL="0" distR="0" wp14:anchorId="57BC9EA6" wp14:editId="26A46E1A">
            <wp:extent cx="5722620" cy="32156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16E5" w14:textId="77777777" w:rsidR="00E638CD" w:rsidRDefault="00E638CD" w:rsidP="00E638CD">
      <w:pPr>
        <w:rPr>
          <w:rFonts w:ascii="Arial" w:hAnsi="Arial" w:cs="Arial"/>
          <w:color w:val="000000"/>
          <w:kern w:val="0"/>
          <w:lang w:val="es-MX"/>
        </w:rPr>
      </w:pPr>
      <w:r>
        <w:rPr>
          <w:rFonts w:ascii="Arial" w:hAnsi="Arial" w:cs="Arial"/>
          <w:color w:val="000000"/>
          <w:kern w:val="0"/>
          <w:lang w:val="es-MX"/>
        </w:rPr>
        <w:t>Por tratarse de eventos incluyentes, se calcula la probabilidad del siguiente modo:</w:t>
      </w:r>
    </w:p>
    <w:p w14:paraId="6FE08D46" w14:textId="5BD45856" w:rsidR="00BD6E09" w:rsidRPr="0048114A" w:rsidRDefault="00BD6E09" w:rsidP="00BD6E09">
      <w:pPr>
        <w:rPr>
          <w:rFonts w:ascii="Arial" w:hAnsi="Arial" w:cs="Arial"/>
          <w:color w:val="000000"/>
          <w:kern w:val="0"/>
          <w:lang w:val="es-MX"/>
        </w:rPr>
      </w:pPr>
      <m:oMathPara>
        <m:oMath>
          <m:r>
            <w:rPr>
              <w:rFonts w:ascii="Cambria Math" w:hAnsi="Cambria Math" w:cs="Arial"/>
              <w:color w:val="000000"/>
              <w:kern w:val="0"/>
              <w:lang w:val="es-MX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color w:val="000000"/>
                  <w:kern w:val="0"/>
                  <w:lang w:val="es-MX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kern w:val="0"/>
                  <w:lang w:val="es-MX"/>
                </w:rPr>
                <m:t>Papas Grandes ∩ Refresco Chico</m:t>
              </m:r>
            </m:e>
          </m:d>
          <m:r>
            <w:rPr>
              <w:rFonts w:ascii="Cambria Math" w:hAnsi="Cambria Math" w:cs="Arial"/>
              <w:color w:val="000000"/>
              <w:kern w:val="0"/>
              <w:lang w:val="es-MX"/>
            </w:rPr>
            <m:t>=P</m:t>
          </m:r>
          <m:d>
            <m:dPr>
              <m:ctrlPr>
                <w:rPr>
                  <w:rFonts w:ascii="Cambria Math" w:hAnsi="Cambria Math" w:cs="Arial"/>
                  <w:i/>
                  <w:color w:val="000000"/>
                  <w:kern w:val="0"/>
                  <w:lang w:val="es-MX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kern w:val="0"/>
                  <w:lang w:val="es-MX"/>
                </w:rPr>
                <m:t>Papas Grandes</m:t>
              </m:r>
            </m:e>
          </m:d>
          <m:r>
            <w:rPr>
              <w:rFonts w:ascii="Cambria Math" w:hAnsi="Cambria Math" w:cs="Arial"/>
              <w:color w:val="000000"/>
              <w:kern w:val="0"/>
              <w:lang w:val="es-MX"/>
            </w:rPr>
            <m:t>+P</m:t>
          </m:r>
          <m:d>
            <m:dPr>
              <m:ctrlPr>
                <w:rPr>
                  <w:rFonts w:ascii="Cambria Math" w:hAnsi="Cambria Math" w:cs="Arial"/>
                  <w:i/>
                  <w:color w:val="000000"/>
                  <w:kern w:val="0"/>
                  <w:lang w:val="es-MX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kern w:val="0"/>
                  <w:lang w:val="es-MX"/>
                </w:rPr>
                <m:t>Refresco Chico</m:t>
              </m:r>
            </m:e>
          </m:d>
          <m:r>
            <w:rPr>
              <w:rFonts w:ascii="Cambria Math" w:hAnsi="Cambria Math" w:cs="Arial"/>
              <w:color w:val="000000"/>
              <w:kern w:val="0"/>
              <w:lang w:val="es-MX"/>
            </w:rPr>
            <m:t>-P</m:t>
          </m:r>
          <m:d>
            <m:dPr>
              <m:ctrlPr>
                <w:rPr>
                  <w:rFonts w:ascii="Cambria Math" w:hAnsi="Cambria Math" w:cs="Arial"/>
                  <w:i/>
                  <w:color w:val="000000"/>
                  <w:kern w:val="0"/>
                  <w:lang w:val="es-MX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kern w:val="0"/>
                  <w:lang w:val="es-MX"/>
                </w:rPr>
                <m:t>Papas Grandes ∪ Refresco Chico</m:t>
              </m:r>
            </m:e>
          </m:d>
        </m:oMath>
      </m:oMathPara>
    </w:p>
    <w:p w14:paraId="7C4DC0D7" w14:textId="16A8905F" w:rsidR="0048114A" w:rsidRPr="00623A8A" w:rsidRDefault="0048114A" w:rsidP="00BD6E09">
      <w:pPr>
        <w:rPr>
          <w:rFonts w:ascii="Arial" w:hAnsi="Arial" w:cs="Arial"/>
          <w:color w:val="000000"/>
          <w:kern w:val="0"/>
          <w:lang w:val="es-MX"/>
        </w:rPr>
      </w:pPr>
      <m:oMathPara>
        <m:oMath>
          <m:r>
            <w:rPr>
              <w:rFonts w:ascii="Cambria Math" w:hAnsi="Cambria Math" w:cs="Arial"/>
              <w:color w:val="000000"/>
              <w:kern w:val="0"/>
              <w:lang w:val="es-MX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color w:val="000000"/>
                  <w:kern w:val="0"/>
                  <w:lang w:val="es-MX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kern w:val="0"/>
                  <w:lang w:val="es-MX"/>
                </w:rPr>
                <m:t>Papas Grandes ∩ Refresco Chico</m:t>
              </m:r>
            </m:e>
          </m:d>
          <m:r>
            <w:rPr>
              <w:rFonts w:ascii="Cambria Math" w:hAnsi="Cambria Math" w:cs="Arial"/>
              <w:color w:val="000000"/>
              <w:kern w:val="0"/>
              <w:lang w:val="es-MX"/>
            </w:rPr>
            <m:t>=0.332+0.334-0.558≈0.11</m:t>
          </m:r>
        </m:oMath>
      </m:oMathPara>
    </w:p>
    <w:p w14:paraId="4009DB5B" w14:textId="0D94CB1D" w:rsidR="00C51091" w:rsidRDefault="00C51091" w:rsidP="00E444C6">
      <w:pPr>
        <w:jc w:val="center"/>
        <w:rPr>
          <w:rFonts w:ascii="Arial" w:hAnsi="Arial" w:cs="Arial"/>
          <w:color w:val="000000"/>
          <w:kern w:val="0"/>
          <w:lang w:val="es-MX"/>
        </w:rPr>
      </w:pPr>
    </w:p>
    <w:p w14:paraId="2040D8CD" w14:textId="72C9EBF7" w:rsidR="00527137" w:rsidRDefault="00527137" w:rsidP="00E444C6">
      <w:pPr>
        <w:jc w:val="center"/>
        <w:rPr>
          <w:rFonts w:ascii="Arial" w:hAnsi="Arial" w:cs="Arial"/>
          <w:color w:val="000000"/>
          <w:kern w:val="0"/>
          <w:lang w:val="es-MX"/>
        </w:rPr>
      </w:pPr>
    </w:p>
    <w:p w14:paraId="476E451C" w14:textId="6C5E300A" w:rsidR="00527137" w:rsidRDefault="00527137" w:rsidP="00E444C6">
      <w:pPr>
        <w:jc w:val="center"/>
        <w:rPr>
          <w:rFonts w:ascii="Arial" w:hAnsi="Arial" w:cs="Arial"/>
          <w:color w:val="000000"/>
          <w:kern w:val="0"/>
          <w:lang w:val="es-MX"/>
        </w:rPr>
      </w:pPr>
    </w:p>
    <w:p w14:paraId="7465ECE9" w14:textId="053E9B76" w:rsidR="00527137" w:rsidRDefault="00527137" w:rsidP="00E444C6">
      <w:pPr>
        <w:jc w:val="center"/>
        <w:rPr>
          <w:rFonts w:ascii="Arial" w:hAnsi="Arial" w:cs="Arial"/>
          <w:color w:val="000000"/>
          <w:kern w:val="0"/>
          <w:lang w:val="es-MX"/>
        </w:rPr>
      </w:pPr>
    </w:p>
    <w:p w14:paraId="4DDEB83C" w14:textId="744EC2BD" w:rsidR="00527137" w:rsidRDefault="00527137" w:rsidP="00E444C6">
      <w:pPr>
        <w:jc w:val="center"/>
        <w:rPr>
          <w:rFonts w:ascii="Arial" w:hAnsi="Arial" w:cs="Arial"/>
          <w:color w:val="000000"/>
          <w:kern w:val="0"/>
          <w:lang w:val="es-MX"/>
        </w:rPr>
      </w:pPr>
    </w:p>
    <w:p w14:paraId="0C91D0E9" w14:textId="5108450C" w:rsidR="00527137" w:rsidRDefault="00527137" w:rsidP="00E444C6">
      <w:pPr>
        <w:jc w:val="center"/>
        <w:rPr>
          <w:rFonts w:ascii="Arial" w:hAnsi="Arial" w:cs="Arial"/>
          <w:color w:val="000000"/>
          <w:kern w:val="0"/>
          <w:lang w:val="es-MX"/>
        </w:rPr>
      </w:pPr>
    </w:p>
    <w:p w14:paraId="454DC55C" w14:textId="539938C1" w:rsidR="00527137" w:rsidRDefault="00527137" w:rsidP="00E444C6">
      <w:pPr>
        <w:jc w:val="center"/>
        <w:rPr>
          <w:rFonts w:ascii="Arial" w:hAnsi="Arial" w:cs="Arial"/>
          <w:color w:val="000000"/>
          <w:kern w:val="0"/>
          <w:lang w:val="es-MX"/>
        </w:rPr>
      </w:pPr>
    </w:p>
    <w:p w14:paraId="38233841" w14:textId="3A31DDEB" w:rsidR="00527137" w:rsidRDefault="00527137" w:rsidP="00E444C6">
      <w:pPr>
        <w:jc w:val="center"/>
        <w:rPr>
          <w:rFonts w:ascii="Arial" w:hAnsi="Arial" w:cs="Arial"/>
          <w:color w:val="000000"/>
          <w:kern w:val="0"/>
          <w:lang w:val="es-MX"/>
        </w:rPr>
      </w:pPr>
    </w:p>
    <w:p w14:paraId="261B6514" w14:textId="77777777" w:rsidR="00527137" w:rsidRPr="00D858E6" w:rsidRDefault="00527137" w:rsidP="00E444C6">
      <w:pPr>
        <w:jc w:val="center"/>
        <w:rPr>
          <w:rFonts w:ascii="Arial" w:hAnsi="Arial" w:cs="Arial"/>
          <w:color w:val="000000"/>
          <w:kern w:val="0"/>
          <w:lang w:val="es-MX"/>
        </w:rPr>
      </w:pPr>
    </w:p>
    <w:p w14:paraId="7B49534B" w14:textId="2308398E" w:rsidR="008C5F4E" w:rsidRPr="00431C7D" w:rsidRDefault="008C5F4E" w:rsidP="00974818">
      <w:pPr>
        <w:pStyle w:val="Prrafodelista"/>
        <w:numPr>
          <w:ilvl w:val="1"/>
          <w:numId w:val="16"/>
        </w:numPr>
        <w:jc w:val="both"/>
        <w:rPr>
          <w:rFonts w:ascii="Arial" w:hAnsi="Arial" w:cs="Arial"/>
          <w:color w:val="000000"/>
          <w:kern w:val="0"/>
          <w:lang w:val="es-MX"/>
        </w:rPr>
      </w:pPr>
      <w:r w:rsidRPr="00012F1E">
        <w:rPr>
          <w:rFonts w:ascii="Arial" w:hAnsi="Arial" w:cs="Arial"/>
          <w:i/>
          <w:iCs/>
          <w:color w:val="000000"/>
          <w:kern w:val="0"/>
          <w:lang w:val="es-MX"/>
        </w:rPr>
        <w:lastRenderedPageBreak/>
        <w:t>Refresco chico si pidió ya papas grandes</w:t>
      </w:r>
      <w:r w:rsidRPr="00012F1E">
        <w:rPr>
          <w:rFonts w:ascii="Arial" w:hAnsi="Arial" w:cs="Arial"/>
          <w:color w:val="000000"/>
          <w:kern w:val="0"/>
          <w:lang w:val="es-MX"/>
        </w:rPr>
        <w:t>:</w:t>
      </w:r>
      <w:r w:rsidR="00C630ED">
        <w:rPr>
          <w:rFonts w:ascii="Arial" w:hAnsi="Arial" w:cs="Arial"/>
          <w:color w:val="000000"/>
          <w:kern w:val="0"/>
          <w:lang w:val="es-MX"/>
        </w:rPr>
        <w:t xml:space="preserve"> </w:t>
      </w:r>
      <w:r w:rsidR="00527137" w:rsidRPr="00527137">
        <w:rPr>
          <w:rFonts w:ascii="Arial" w:hAnsi="Arial" w:cs="Arial"/>
          <w:b/>
          <w:bCs/>
          <w:color w:val="000000"/>
          <w:kern w:val="0"/>
          <w:lang w:val="es-MX"/>
        </w:rPr>
        <w:t>0.33</w:t>
      </w:r>
      <w:r w:rsidR="00527137">
        <w:rPr>
          <w:rFonts w:ascii="Arial" w:hAnsi="Arial" w:cs="Arial"/>
          <w:color w:val="000000"/>
          <w:kern w:val="0"/>
          <w:lang w:val="es-MX"/>
        </w:rPr>
        <w:t xml:space="preserve"> </w:t>
      </w:r>
      <w:proofErr w:type="spellStart"/>
      <w:r w:rsidR="00527137">
        <w:rPr>
          <w:rFonts w:ascii="Arial" w:hAnsi="Arial" w:cs="Arial"/>
          <w:color w:val="000000"/>
          <w:kern w:val="0"/>
          <w:lang w:val="es-MX"/>
        </w:rPr>
        <w:t>ó</w:t>
      </w:r>
      <w:proofErr w:type="spellEnd"/>
      <w:r w:rsidR="00527137">
        <w:rPr>
          <w:rFonts w:ascii="Arial" w:hAnsi="Arial" w:cs="Arial"/>
          <w:color w:val="000000"/>
          <w:kern w:val="0"/>
          <w:lang w:val="es-MX"/>
        </w:rPr>
        <w:t xml:space="preserve"> </w:t>
      </w:r>
      <w:r w:rsidR="00527137" w:rsidRPr="00527137">
        <w:rPr>
          <w:rFonts w:ascii="Arial" w:hAnsi="Arial" w:cs="Arial"/>
          <w:b/>
          <w:bCs/>
          <w:color w:val="000000"/>
          <w:kern w:val="0"/>
          <w:lang w:val="es-MX"/>
        </w:rPr>
        <w:t>33</w:t>
      </w:r>
      <w:r w:rsidR="00C630ED" w:rsidRPr="00C630ED">
        <w:rPr>
          <w:rFonts w:ascii="Arial" w:hAnsi="Arial" w:cs="Arial"/>
          <w:b/>
          <w:bCs/>
          <w:color w:val="000000"/>
          <w:kern w:val="0"/>
          <w:lang w:val="es-MX"/>
        </w:rPr>
        <w:t>(%)</w:t>
      </w:r>
    </w:p>
    <w:p w14:paraId="3A890182" w14:textId="30C12103" w:rsidR="00431C7D" w:rsidRPr="00431C7D" w:rsidRDefault="00CC0D56" w:rsidP="00431C7D">
      <w:pPr>
        <w:rPr>
          <w:rFonts w:ascii="Arial" w:hAnsi="Arial" w:cs="Arial"/>
          <w:color w:val="000000"/>
          <w:kern w:val="0"/>
          <w:lang w:val="es-MX"/>
        </w:rPr>
      </w:pPr>
      <w:r>
        <w:rPr>
          <w:rFonts w:ascii="Arial" w:hAnsi="Arial" w:cs="Arial"/>
          <w:noProof/>
          <w:color w:val="000000"/>
          <w:kern w:val="0"/>
          <w:lang w:val="es-MX"/>
        </w:rPr>
        <w:drawing>
          <wp:inline distT="0" distB="0" distL="0" distR="0" wp14:anchorId="6D3AC8A1" wp14:editId="33391AAD">
            <wp:extent cx="5722620" cy="321564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8D7DE" w14:textId="12AB7CB6" w:rsidR="008C5F4E" w:rsidRDefault="008C5F4E" w:rsidP="008C5F4E">
      <w:pPr>
        <w:pStyle w:val="Prrafodelista"/>
        <w:rPr>
          <w:rFonts w:ascii="Arial" w:hAnsi="Arial" w:cs="Arial"/>
          <w:color w:val="000000"/>
          <w:kern w:val="0"/>
          <w:lang w:val="es-MX"/>
        </w:rPr>
      </w:pPr>
    </w:p>
    <w:p w14:paraId="57DBFFBF" w14:textId="7FC33263" w:rsidR="00A564FC" w:rsidRDefault="00BD07BA" w:rsidP="008C5F4E">
      <w:pPr>
        <w:pStyle w:val="Prrafodelista"/>
        <w:rPr>
          <w:rFonts w:ascii="Arial" w:hAnsi="Arial" w:cs="Arial"/>
          <w:color w:val="000000"/>
          <w:kern w:val="0"/>
          <w:lang w:val="es-MX"/>
        </w:rPr>
      </w:pPr>
      <m:oMathPara>
        <m:oMath>
          <m:r>
            <w:rPr>
              <w:rFonts w:ascii="Cambria Math" w:hAnsi="Cambria Math" w:cs="Arial"/>
              <w:color w:val="000000"/>
              <w:kern w:val="0"/>
              <w:lang w:val="es-MX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color w:val="000000"/>
                  <w:kern w:val="0"/>
                  <w:lang w:val="es-MX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kern w:val="0"/>
                  <w:lang w:val="es-MX"/>
                </w:rPr>
                <m:t>Refresco Chico</m:t>
              </m:r>
            </m:e>
            <m:e>
              <m:r>
                <w:rPr>
                  <w:rFonts w:ascii="Cambria Math" w:hAnsi="Cambria Math" w:cs="Arial"/>
                  <w:color w:val="000000"/>
                  <w:kern w:val="0"/>
                  <w:lang w:val="es-MX"/>
                </w:rPr>
                <m:t>Papas Grandes</m:t>
              </m:r>
            </m:e>
          </m:d>
          <m:r>
            <w:rPr>
              <w:rFonts w:ascii="Cambria Math" w:hAnsi="Cambria Math" w:cs="Arial"/>
              <w:color w:val="000000"/>
              <w:kern w:val="0"/>
              <w:lang w:val="es-MX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kern w:val="0"/>
                  <w:lang w:val="es-MX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  <w:kern w:val="0"/>
                  <w:lang w:val="es-MX"/>
                </w:rPr>
                <m:t>P(Refresco Chico∩Papas Grandes)</m:t>
              </m:r>
            </m:num>
            <m:den>
              <m:r>
                <w:rPr>
                  <w:rFonts w:ascii="Cambria Math" w:hAnsi="Cambria Math" w:cs="Arial"/>
                  <w:color w:val="000000"/>
                  <w:kern w:val="0"/>
                  <w:lang w:val="es-MX"/>
                </w:rPr>
                <m:t>P(Papas Grandes)</m:t>
              </m:r>
            </m:den>
          </m:f>
        </m:oMath>
      </m:oMathPara>
    </w:p>
    <w:p w14:paraId="4CA9E5BF" w14:textId="21AF88B7" w:rsidR="00A564FC" w:rsidRPr="00FD74D3" w:rsidRDefault="000116F9" w:rsidP="008C5F4E">
      <w:pPr>
        <w:pStyle w:val="Prrafodelista"/>
        <w:rPr>
          <w:rFonts w:ascii="Arial" w:hAnsi="Arial" w:cs="Arial"/>
          <w:color w:val="000000"/>
          <w:kern w:val="0"/>
          <w:lang w:val="es-MX"/>
        </w:rPr>
      </w:pPr>
      <m:oMathPara>
        <m:oMath>
          <m:r>
            <w:rPr>
              <w:rFonts w:ascii="Cambria Math" w:hAnsi="Cambria Math" w:cs="Arial"/>
              <w:color w:val="000000"/>
              <w:kern w:val="0"/>
              <w:lang w:val="es-MX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color w:val="000000"/>
                  <w:kern w:val="0"/>
                  <w:lang w:val="es-MX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kern w:val="0"/>
                  <w:lang w:val="es-MX"/>
                </w:rPr>
                <m:t>Refresco Chico</m:t>
              </m:r>
            </m:e>
            <m:e>
              <m:r>
                <w:rPr>
                  <w:rFonts w:ascii="Cambria Math" w:hAnsi="Cambria Math" w:cs="Arial"/>
                  <w:color w:val="000000"/>
                  <w:kern w:val="0"/>
                  <w:lang w:val="es-MX"/>
                </w:rPr>
                <m:t>Papas Grandes</m:t>
              </m:r>
            </m:e>
          </m:d>
          <m:r>
            <w:rPr>
              <w:rFonts w:ascii="Cambria Math" w:hAnsi="Cambria Math" w:cs="Arial"/>
              <w:color w:val="000000"/>
              <w:kern w:val="0"/>
              <w:lang w:val="es-MX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kern w:val="0"/>
                  <w:lang w:val="es-MX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  <w:kern w:val="0"/>
                  <w:lang w:val="es-MX"/>
                </w:rPr>
                <m:t>0.108</m:t>
              </m:r>
            </m:num>
            <m:den>
              <m:r>
                <w:rPr>
                  <w:rFonts w:ascii="Cambria Math" w:hAnsi="Cambria Math" w:cs="Arial"/>
                  <w:color w:val="000000"/>
                  <w:kern w:val="0"/>
                  <w:lang w:val="es-MX"/>
                </w:rPr>
                <m:t>0.332</m:t>
              </m:r>
            </m:den>
          </m:f>
          <m:r>
            <w:rPr>
              <w:rFonts w:ascii="Cambria Math" w:hAnsi="Cambria Math" w:cs="Arial"/>
              <w:color w:val="000000"/>
              <w:kern w:val="0"/>
              <w:lang w:val="es-MX"/>
            </w:rPr>
            <m:t>≈0.33</m:t>
          </m:r>
        </m:oMath>
      </m:oMathPara>
    </w:p>
    <w:p w14:paraId="661CA45A" w14:textId="77777777" w:rsidR="00FD74D3" w:rsidRPr="00012F1E" w:rsidRDefault="00FD74D3" w:rsidP="008C5F4E">
      <w:pPr>
        <w:pStyle w:val="Prrafodelista"/>
        <w:rPr>
          <w:rFonts w:ascii="Arial" w:hAnsi="Arial" w:cs="Arial"/>
          <w:color w:val="000000"/>
          <w:kern w:val="0"/>
          <w:lang w:val="es-MX"/>
        </w:rPr>
      </w:pPr>
    </w:p>
    <w:p w14:paraId="22E54EFC" w14:textId="1DC6DBAC" w:rsidR="00A564FC" w:rsidRPr="00A564FC" w:rsidRDefault="008C5F4E" w:rsidP="00974818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i/>
          <w:iCs/>
        </w:rPr>
      </w:pPr>
      <w:r w:rsidRPr="00A564FC">
        <w:rPr>
          <w:rFonts w:ascii="Arial" w:hAnsi="Arial" w:cs="Arial"/>
          <w:i/>
          <w:iCs/>
          <w:color w:val="000000"/>
          <w:kern w:val="0"/>
          <w:lang w:val="es-MX"/>
        </w:rPr>
        <w:t>¿Los eventos papas grandes y refresco grande son independientes? Sí, No y Por qué.</w:t>
      </w:r>
    </w:p>
    <w:p w14:paraId="4BE2463F" w14:textId="77777777" w:rsidR="004C0A59" w:rsidRPr="004C0A59" w:rsidRDefault="004C0A59" w:rsidP="004C0A59">
      <w:pPr>
        <w:pStyle w:val="Prrafodelista"/>
        <w:jc w:val="both"/>
        <w:rPr>
          <w:rFonts w:ascii="Arial" w:hAnsi="Arial" w:cs="Arial"/>
        </w:rPr>
      </w:pPr>
      <w:r w:rsidRPr="004C0A59">
        <w:rPr>
          <w:rFonts w:ascii="Arial" w:hAnsi="Arial" w:cs="Arial"/>
          <w:b/>
          <w:bCs/>
        </w:rPr>
        <w:t>No</w:t>
      </w:r>
      <w:r w:rsidRPr="004C0A59">
        <w:rPr>
          <w:rFonts w:ascii="Arial" w:hAnsi="Arial" w:cs="Arial"/>
        </w:rPr>
        <w:t>, no son independientes.</w:t>
      </w:r>
    </w:p>
    <w:p w14:paraId="7443405E" w14:textId="77777777" w:rsidR="00903DB1" w:rsidRDefault="004C0A59" w:rsidP="00903DB1">
      <w:pPr>
        <w:pStyle w:val="Prrafodelista"/>
        <w:jc w:val="center"/>
        <w:rPr>
          <w:rFonts w:ascii="Arial" w:hAnsi="Arial" w:cs="Arial"/>
        </w:rPr>
      </w:pPr>
      <w:r w:rsidRPr="004C0A59">
        <w:rPr>
          <w:rFonts w:ascii="Arial" w:hAnsi="Arial" w:cs="Arial"/>
        </w:rPr>
        <w:t xml:space="preserve">Apoyándonos en la tabla de doble entrada, en su tabla de frecuencias relativas, de tratarse de eventos independientes, se deberá verificar que: </w:t>
      </w:r>
    </w:p>
    <w:p w14:paraId="1BB19EF9" w14:textId="53093D40" w:rsidR="004C0A59" w:rsidRPr="00903DB1" w:rsidRDefault="004C0A59" w:rsidP="00903DB1">
      <w:pPr>
        <w:pStyle w:val="Prrafodelista"/>
        <w:jc w:val="center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Papas Grandes y Refresco Grande</m:t>
              </m:r>
            </m:e>
          </m:d>
          <m:r>
            <w:rPr>
              <w:rFonts w:ascii="Cambria Math" w:hAnsi="Cambria Math" w:cs="Arial"/>
            </w:rPr>
            <m:t>=P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Papas Grandes</m:t>
              </m:r>
            </m:e>
          </m:d>
          <m:r>
            <w:rPr>
              <w:rFonts w:ascii="Cambria Math" w:hAnsi="Cambria Math" w:cs="Arial"/>
            </w:rPr>
            <m:t>*P(Refresco Grande</m:t>
          </m:r>
          <m:r>
            <w:rPr>
              <w:rFonts w:ascii="Cambria Math" w:hAnsi="Cambria Math" w:cs="Arial"/>
            </w:rPr>
            <m:t>)</m:t>
          </m:r>
        </m:oMath>
      </m:oMathPara>
    </w:p>
    <w:p w14:paraId="247FAEC5" w14:textId="51609255" w:rsidR="00903DB1" w:rsidRDefault="00903DB1" w:rsidP="00903DB1">
      <w:pPr>
        <w:pStyle w:val="Prrafodelista"/>
        <w:jc w:val="center"/>
        <w:rPr>
          <w:rFonts w:ascii="Arial" w:hAnsi="Arial" w:cs="Arial"/>
        </w:rPr>
      </w:pPr>
    </w:p>
    <w:p w14:paraId="00DAADC2" w14:textId="77777777" w:rsidR="00903DB1" w:rsidRPr="00903DB1" w:rsidRDefault="00903DB1" w:rsidP="00903DB1">
      <w:pPr>
        <w:pStyle w:val="Prrafodelista"/>
        <w:jc w:val="center"/>
        <w:rPr>
          <w:rFonts w:ascii="Arial" w:hAnsi="Arial" w:cs="Arial"/>
        </w:rPr>
      </w:pPr>
    </w:p>
    <w:p w14:paraId="082C6B49" w14:textId="77777777" w:rsidR="004C0A59" w:rsidRPr="004C0A59" w:rsidRDefault="004C0A59" w:rsidP="004C0A59">
      <w:pPr>
        <w:pStyle w:val="Prrafodelista"/>
        <w:rPr>
          <w:rFonts w:ascii="Arial" w:hAnsi="Arial" w:cs="Arial"/>
          <w:color w:val="000000"/>
          <w:kern w:val="0"/>
          <w:lang w:val="es-MX"/>
        </w:rPr>
      </w:pPr>
      <m:oMathPara>
        <m:oMath>
          <m:r>
            <w:rPr>
              <w:rFonts w:ascii="Cambria Math" w:hAnsi="Cambria Math" w:cs="Arial"/>
              <w:color w:val="000000"/>
              <w:kern w:val="0"/>
              <w:lang w:val="es-MX"/>
            </w:rPr>
            <w:lastRenderedPageBreak/>
            <m:t>P</m:t>
          </m:r>
          <m:d>
            <m:dPr>
              <m:ctrlPr>
                <w:rPr>
                  <w:rFonts w:ascii="Cambria Math" w:hAnsi="Cambria Math" w:cs="Arial"/>
                  <w:i/>
                  <w:color w:val="000000"/>
                  <w:kern w:val="0"/>
                  <w:lang w:val="es-MX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kern w:val="0"/>
                  <w:lang w:val="es-MX"/>
                </w:rPr>
                <m:t>Papas Grandes y Refresco Grande</m:t>
              </m:r>
            </m:e>
          </m:d>
          <m:r>
            <w:rPr>
              <w:rFonts w:ascii="Cambria Math" w:hAnsi="Cambria Math" w:cs="Arial"/>
              <w:color w:val="000000"/>
              <w:kern w:val="0"/>
              <w:lang w:val="es-MX"/>
            </w:rPr>
            <m:t>=0.064</m:t>
          </m:r>
        </m:oMath>
      </m:oMathPara>
    </w:p>
    <w:p w14:paraId="2B1C852B" w14:textId="77777777" w:rsidR="004C0A59" w:rsidRPr="004C0A59" w:rsidRDefault="004C0A59" w:rsidP="004C0A59">
      <w:pPr>
        <w:pStyle w:val="Prrafodelista"/>
        <w:rPr>
          <w:rFonts w:ascii="Arial" w:hAnsi="Arial" w:cs="Arial"/>
          <w:color w:val="000000"/>
          <w:kern w:val="0"/>
          <w:lang w:val="es-MX"/>
        </w:rPr>
      </w:pPr>
      <m:oMathPara>
        <m:oMath>
          <m:r>
            <w:rPr>
              <w:rFonts w:ascii="Cambria Math" w:hAnsi="Cambria Math" w:cs="Arial"/>
              <w:color w:val="000000"/>
              <w:kern w:val="0"/>
              <w:lang w:val="es-MX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color w:val="000000"/>
                  <w:kern w:val="0"/>
                  <w:lang w:val="es-MX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kern w:val="0"/>
                  <w:lang w:val="es-MX"/>
                </w:rPr>
                <m:t>Papas Grandes</m:t>
              </m:r>
            </m:e>
          </m:d>
          <m:r>
            <w:rPr>
              <w:rFonts w:ascii="Cambria Math" w:hAnsi="Cambria Math" w:cs="Arial"/>
              <w:color w:val="000000"/>
              <w:kern w:val="0"/>
              <w:lang w:val="es-MX"/>
            </w:rPr>
            <m:t>=0.332</m:t>
          </m:r>
        </m:oMath>
      </m:oMathPara>
    </w:p>
    <w:p w14:paraId="002D9E90" w14:textId="77777777" w:rsidR="004C0A59" w:rsidRPr="004C0A59" w:rsidRDefault="004C0A59" w:rsidP="00903DB1">
      <w:pPr>
        <w:pStyle w:val="Prrafodelista"/>
        <w:rPr>
          <w:rFonts w:ascii="Arial" w:hAnsi="Arial" w:cs="Arial"/>
          <w:color w:val="000000"/>
          <w:kern w:val="0"/>
          <w:lang w:val="es-MX"/>
        </w:rPr>
      </w:pPr>
      <m:oMathPara>
        <m:oMath>
          <m:r>
            <w:rPr>
              <w:rFonts w:ascii="Cambria Math" w:hAnsi="Cambria Math" w:cs="Arial"/>
              <w:color w:val="000000"/>
              <w:kern w:val="0"/>
              <w:lang w:val="es-MX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color w:val="000000"/>
                  <w:kern w:val="0"/>
                  <w:lang w:val="es-MX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kern w:val="0"/>
                  <w:lang w:val="es-MX"/>
                </w:rPr>
                <m:t>Refresco Grande</m:t>
              </m:r>
            </m:e>
          </m:d>
          <m:r>
            <w:rPr>
              <w:rFonts w:ascii="Cambria Math" w:hAnsi="Cambria Math" w:cs="Arial"/>
              <w:color w:val="000000"/>
              <w:kern w:val="0"/>
              <w:lang w:val="es-MX"/>
            </w:rPr>
            <m:t>=0.166</m:t>
          </m:r>
        </m:oMath>
      </m:oMathPara>
    </w:p>
    <w:p w14:paraId="7128A8EA" w14:textId="77777777" w:rsidR="004C0A59" w:rsidRPr="00903DB1" w:rsidRDefault="004C0A59" w:rsidP="00903DB1">
      <w:pPr>
        <w:ind w:left="360" w:firstLine="0"/>
        <w:rPr>
          <w:rFonts w:ascii="Arial" w:hAnsi="Arial" w:cs="Arial"/>
          <w:color w:val="000000"/>
          <w:kern w:val="0"/>
          <w:lang w:val="es-MX"/>
        </w:rPr>
      </w:pPr>
      <m:oMathPara>
        <m:oMath>
          <m:r>
            <w:rPr>
              <w:rFonts w:ascii="Cambria Math" w:hAnsi="Cambria Math" w:cs="Arial"/>
              <w:color w:val="000000"/>
              <w:kern w:val="0"/>
              <w:lang w:val="es-MX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color w:val="000000"/>
                  <w:kern w:val="0"/>
                  <w:lang w:val="es-MX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kern w:val="0"/>
                  <w:lang w:val="es-MX"/>
                </w:rPr>
                <m:t>Papas Grandes</m:t>
              </m:r>
            </m:e>
          </m:d>
          <m:r>
            <w:rPr>
              <w:rFonts w:ascii="Cambria Math" w:hAnsi="Cambria Math" w:cs="Arial"/>
              <w:color w:val="000000"/>
              <w:kern w:val="0"/>
              <w:lang w:val="es-MX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  <w:color w:val="000000"/>
                  <w:kern w:val="0"/>
                  <w:lang w:val="es-MX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kern w:val="0"/>
                  <w:lang w:val="es-MX"/>
                </w:rPr>
                <m:t>Refresco Grande</m:t>
              </m:r>
            </m:e>
          </m:d>
          <m:r>
            <w:rPr>
              <w:rFonts w:ascii="Cambria Math" w:hAnsi="Cambria Math" w:cs="Arial"/>
              <w:color w:val="000000"/>
              <w:kern w:val="0"/>
              <w:lang w:val="es-MX"/>
            </w:rPr>
            <m:t>=0.05511</m:t>
          </m:r>
        </m:oMath>
      </m:oMathPara>
    </w:p>
    <w:p w14:paraId="3FE51876" w14:textId="77777777" w:rsidR="004C0A59" w:rsidRPr="004C0A59" w:rsidRDefault="004C0A59" w:rsidP="00903DB1">
      <w:pPr>
        <w:pStyle w:val="Prrafodelista"/>
        <w:rPr>
          <w:rFonts w:ascii="Arial" w:hAnsi="Arial" w:cs="Arial"/>
          <w:color w:val="000000"/>
          <w:kern w:val="0"/>
          <w:lang w:val="es-MX"/>
        </w:rPr>
      </w:pPr>
      <m:oMathPara>
        <m:oMath>
          <m:r>
            <w:rPr>
              <w:rFonts w:ascii="Cambria Math" w:hAnsi="Cambria Math" w:cs="Arial"/>
              <w:color w:val="000000"/>
              <w:kern w:val="0"/>
              <w:lang w:val="es-MX"/>
            </w:rPr>
            <m:t>0.064≠0.05511</m:t>
          </m:r>
        </m:oMath>
      </m:oMathPara>
    </w:p>
    <w:p w14:paraId="52E84E0B" w14:textId="77777777" w:rsidR="004C0A59" w:rsidRPr="004C0A59" w:rsidRDefault="004C0A59" w:rsidP="00903DB1">
      <w:pPr>
        <w:pStyle w:val="Prrafodelista"/>
        <w:rPr>
          <w:rFonts w:ascii="Arial" w:hAnsi="Arial" w:cs="Arial"/>
          <w:b/>
          <w:bCs/>
          <w:color w:val="000000"/>
          <w:kern w:val="0"/>
          <w:lang w:val="es-MX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="Arial"/>
            </w:rPr>
            <m:t>∴ P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>Papas Grandes y Refresco Grande</m:t>
              </m:r>
            </m:e>
          </m:d>
          <m:r>
            <m:rPr>
              <m:sty m:val="bi"/>
            </m:rPr>
            <w:rPr>
              <w:rFonts w:ascii="Cambria Math" w:hAnsi="Cambria Math" w:cs="Arial"/>
            </w:rPr>
            <m:t>≠P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>Papas Grandes</m:t>
              </m:r>
            </m:e>
          </m:d>
          <m:r>
            <m:rPr>
              <m:sty m:val="bi"/>
            </m:rPr>
            <w:rPr>
              <w:rFonts w:ascii="Cambria Math" w:hAnsi="Cambria Math" w:cs="Arial"/>
            </w:rPr>
            <m:t>*P(Refresco Grande)</m:t>
          </m:r>
        </m:oMath>
      </m:oMathPara>
    </w:p>
    <w:p w14:paraId="671B7098" w14:textId="77777777" w:rsidR="00903DB1" w:rsidRDefault="00903DB1" w:rsidP="00903DB1">
      <w:pPr>
        <w:pStyle w:val="Sinespaciado"/>
        <w:ind w:firstLine="720"/>
        <w:jc w:val="both"/>
        <w:rPr>
          <w:rFonts w:ascii="Arial" w:hAnsi="Arial" w:cs="Arial"/>
          <w:noProof/>
        </w:rPr>
      </w:pPr>
    </w:p>
    <w:p w14:paraId="3506DA68" w14:textId="71A87849" w:rsidR="004C0A59" w:rsidRPr="00012F1E" w:rsidRDefault="004C0A59" w:rsidP="00903DB1">
      <w:pPr>
        <w:pStyle w:val="Sinespaciado"/>
        <w:ind w:firstLine="720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Al no verificarse la probabilidad calculada con el valor de la probabilidad conjunta, podemos decir con seguridad que se trata de eventos </w:t>
      </w:r>
      <w:r w:rsidRPr="00416116">
        <w:rPr>
          <w:rFonts w:ascii="Arial" w:hAnsi="Arial" w:cs="Arial"/>
          <w:b/>
          <w:bCs/>
          <w:noProof/>
        </w:rPr>
        <w:t>dependientes</w:t>
      </w:r>
      <w:r>
        <w:rPr>
          <w:rFonts w:ascii="Arial" w:hAnsi="Arial" w:cs="Arial"/>
          <w:noProof/>
        </w:rPr>
        <w:t>, es decir la ocurrencia de alguno de los eventos de la variable “Papas” va a incidir en la probabilidad de ocurrencia de los eventos de la variable “Refresco” y viceversa.</w:t>
      </w:r>
    </w:p>
    <w:p w14:paraId="042D27BF" w14:textId="5F940074" w:rsidR="00E81978" w:rsidRPr="00012F1E" w:rsidRDefault="00E81978" w:rsidP="004C0A59">
      <w:pPr>
        <w:jc w:val="both"/>
        <w:rPr>
          <w:rFonts w:ascii="Arial" w:hAnsi="Arial" w:cs="Arial"/>
          <w:noProof/>
        </w:rPr>
      </w:pPr>
    </w:p>
    <w:sectPr w:rsidR="00E81978" w:rsidRPr="00012F1E" w:rsidSect="00D932D1">
      <w:headerReference w:type="default" r:id="rId19"/>
      <w:headerReference w:type="first" r:id="rId20"/>
      <w:footnotePr>
        <w:pos w:val="beneathText"/>
      </w:footnotePr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7AD7AF" w14:textId="77777777" w:rsidR="00D52D72" w:rsidRDefault="00D52D72">
      <w:pPr>
        <w:spacing w:line="240" w:lineRule="auto"/>
      </w:pPr>
      <w:r>
        <w:separator/>
      </w:r>
    </w:p>
    <w:p w14:paraId="43B12E7D" w14:textId="77777777" w:rsidR="00D52D72" w:rsidRDefault="00D52D72"/>
  </w:endnote>
  <w:endnote w:type="continuationSeparator" w:id="0">
    <w:p w14:paraId="6C92A9FD" w14:textId="77777777" w:rsidR="00D52D72" w:rsidRDefault="00D52D72">
      <w:pPr>
        <w:spacing w:line="240" w:lineRule="auto"/>
      </w:pPr>
      <w:r>
        <w:continuationSeparator/>
      </w:r>
    </w:p>
    <w:p w14:paraId="51904406" w14:textId="77777777" w:rsidR="00D52D72" w:rsidRDefault="00D52D7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7B9CA6" w14:textId="77777777" w:rsidR="00D52D72" w:rsidRDefault="00D52D72">
      <w:pPr>
        <w:spacing w:line="240" w:lineRule="auto"/>
      </w:pPr>
      <w:r>
        <w:separator/>
      </w:r>
    </w:p>
    <w:p w14:paraId="1C3554FD" w14:textId="77777777" w:rsidR="00D52D72" w:rsidRDefault="00D52D72"/>
  </w:footnote>
  <w:footnote w:type="continuationSeparator" w:id="0">
    <w:p w14:paraId="31C957F7" w14:textId="77777777" w:rsidR="00D52D72" w:rsidRDefault="00D52D72">
      <w:pPr>
        <w:spacing w:line="240" w:lineRule="auto"/>
      </w:pPr>
      <w:r>
        <w:continuationSeparator/>
      </w:r>
    </w:p>
    <w:p w14:paraId="144063E4" w14:textId="77777777" w:rsidR="00D52D72" w:rsidRDefault="00D52D7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D03425" w14:textId="3CA5EC63" w:rsidR="000F5538" w:rsidRDefault="00FF0903">
    <w:pPr>
      <w:pStyle w:val="Encabezado"/>
      <w:rPr>
        <w:noProof/>
      </w:rPr>
    </w:pPr>
    <w:sdt>
      <w:sdtPr>
        <w:rPr>
          <w:rStyle w:val="Textoennegrita"/>
          <w:noProof/>
        </w:rPr>
        <w:alias w:val="Encabezado"/>
        <w:tag w:val=""/>
        <w:id w:val="12739865"/>
        <w:placeholder>
          <w:docPart w:val="167457F647F74755B59849CBE01204D7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Fuentedeprrafopredeter"/>
          <w:caps w:val="0"/>
        </w:rPr>
      </w:sdtEndPr>
      <w:sdtContent>
        <w:r w:rsidR="000F5538">
          <w:rPr>
            <w:rStyle w:val="Textoennegrita"/>
            <w:noProof/>
          </w:rPr>
          <w:t>Actividad final</w:t>
        </w:r>
      </w:sdtContent>
    </w:sdt>
    <w:r w:rsidR="000F5538">
      <w:rPr>
        <w:rStyle w:val="Textoennegrita"/>
        <w:noProof/>
        <w:lang w:bidi="es-ES"/>
      </w:rPr>
      <w:ptab w:relativeTo="margin" w:alignment="right" w:leader="none"/>
    </w:r>
    <w:r w:rsidR="000F5538">
      <w:rPr>
        <w:rStyle w:val="Textoennegrita"/>
        <w:noProof/>
        <w:lang w:bidi="es-ES"/>
      </w:rPr>
      <w:fldChar w:fldCharType="begin"/>
    </w:r>
    <w:r w:rsidR="000F5538">
      <w:rPr>
        <w:rStyle w:val="Textoennegrita"/>
        <w:noProof/>
        <w:lang w:bidi="es-ES"/>
      </w:rPr>
      <w:instrText xml:space="preserve"> PAGE   \* MERGEFORMAT </w:instrText>
    </w:r>
    <w:r w:rsidR="000F5538">
      <w:rPr>
        <w:rStyle w:val="Textoennegrita"/>
        <w:noProof/>
        <w:lang w:bidi="es-ES"/>
      </w:rPr>
      <w:fldChar w:fldCharType="separate"/>
    </w:r>
    <w:r w:rsidR="000F5538">
      <w:rPr>
        <w:rStyle w:val="Textoennegrita"/>
        <w:noProof/>
        <w:lang w:bidi="es-ES"/>
      </w:rPr>
      <w:t>8</w:t>
    </w:r>
    <w:r w:rsidR="000F5538">
      <w:rPr>
        <w:rStyle w:val="Textoennegrita"/>
        <w:noProof/>
        <w:lang w:bidi="es-ES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A70C14" w14:textId="3674778C" w:rsidR="000F5538" w:rsidRPr="00BE65AE" w:rsidRDefault="000F5538">
    <w:pPr>
      <w:pStyle w:val="Encabezado"/>
      <w:rPr>
        <w:rStyle w:val="Textoennegrita"/>
        <w:noProof/>
        <w:lang w:val="es-MX"/>
      </w:rPr>
    </w:pPr>
    <w:r>
      <w:rPr>
        <w:noProof/>
        <w:lang w:bidi="es-ES"/>
      </w:rPr>
      <w:t xml:space="preserve">Encabezado: </w:t>
    </w:r>
    <w:sdt>
      <w:sdtPr>
        <w:rPr>
          <w:rStyle w:val="Textoennegrita"/>
          <w:noProof/>
        </w:rPr>
        <w:alias w:val="Encabezado"/>
        <w:tag w:val=""/>
        <w:id w:val="-696842620"/>
        <w:placeholder>
          <w:docPart w:val="AF05CBB1B7184496A3668FE69EC083FF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Fuentedeprrafopredeter"/>
          <w:caps w:val="0"/>
        </w:rPr>
      </w:sdtEndPr>
      <w:sdtContent>
        <w:r>
          <w:rPr>
            <w:rStyle w:val="Textoennegrita"/>
            <w:noProof/>
          </w:rPr>
          <w:t>Actividad final</w:t>
        </w:r>
      </w:sdtContent>
    </w:sdt>
    <w:r>
      <w:rPr>
        <w:rStyle w:val="Textoennegrita"/>
        <w:noProof/>
        <w:lang w:bidi="es-ES"/>
      </w:rPr>
      <w:ptab w:relativeTo="margin" w:alignment="right" w:leader="none"/>
    </w:r>
    <w:r>
      <w:rPr>
        <w:rStyle w:val="Textoennegrita"/>
        <w:noProof/>
        <w:lang w:bidi="es-ES"/>
      </w:rPr>
      <w:fldChar w:fldCharType="begin"/>
    </w:r>
    <w:r>
      <w:rPr>
        <w:rStyle w:val="Textoennegrita"/>
        <w:noProof/>
        <w:lang w:bidi="es-ES"/>
      </w:rPr>
      <w:instrText xml:space="preserve"> PAGE   \* MERGEFORMAT </w:instrText>
    </w:r>
    <w:r>
      <w:rPr>
        <w:rStyle w:val="Textoennegrita"/>
        <w:noProof/>
        <w:lang w:bidi="es-ES"/>
      </w:rPr>
      <w:fldChar w:fldCharType="separate"/>
    </w:r>
    <w:r>
      <w:rPr>
        <w:rStyle w:val="Textoennegrita"/>
        <w:noProof/>
        <w:lang w:bidi="es-ES"/>
      </w:rPr>
      <w:t>1</w:t>
    </w:r>
    <w:r>
      <w:rPr>
        <w:rStyle w:val="Textoennegrita"/>
        <w:noProof/>
        <w:lang w:bidi="es-ES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aconnmeros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aconvietas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1A514BD4"/>
    <w:multiLevelType w:val="hybridMultilevel"/>
    <w:tmpl w:val="8ADCAD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E92383"/>
    <w:multiLevelType w:val="hybridMultilevel"/>
    <w:tmpl w:val="A25E7A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5A1099"/>
    <w:multiLevelType w:val="multilevel"/>
    <w:tmpl w:val="4268E1E0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D702056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5"/>
  </w:num>
  <w:num w:numId="13">
    <w:abstractNumId w:val="13"/>
  </w:num>
  <w:num w:numId="14">
    <w:abstractNumId w:val="12"/>
  </w:num>
  <w:num w:numId="15">
    <w:abstractNumId w:val="14"/>
  </w:num>
  <w:num w:numId="16">
    <w:abstractNumId w:val="11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20"/>
  <w:hyphenationZone w:val="425"/>
  <w:characterSpacingControl w:val="doNotCompress"/>
  <w:hdrShapeDefaults>
    <o:shapedefaults v:ext="edit" spidmax="8193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5AE"/>
    <w:rsid w:val="000116F9"/>
    <w:rsid w:val="00012F1E"/>
    <w:rsid w:val="0002256E"/>
    <w:rsid w:val="00026E1D"/>
    <w:rsid w:val="00033B3C"/>
    <w:rsid w:val="00040706"/>
    <w:rsid w:val="00051CB2"/>
    <w:rsid w:val="000566F6"/>
    <w:rsid w:val="00075038"/>
    <w:rsid w:val="00097111"/>
    <w:rsid w:val="000A396E"/>
    <w:rsid w:val="000C61A7"/>
    <w:rsid w:val="000C6497"/>
    <w:rsid w:val="000C7EB0"/>
    <w:rsid w:val="000D2A9D"/>
    <w:rsid w:val="000D34E5"/>
    <w:rsid w:val="000D380B"/>
    <w:rsid w:val="000D3F41"/>
    <w:rsid w:val="000D65D0"/>
    <w:rsid w:val="000F5538"/>
    <w:rsid w:val="00116DA2"/>
    <w:rsid w:val="00132764"/>
    <w:rsid w:val="00181EB3"/>
    <w:rsid w:val="0018679D"/>
    <w:rsid w:val="00194156"/>
    <w:rsid w:val="001B32AB"/>
    <w:rsid w:val="001B6AA6"/>
    <w:rsid w:val="001B6DDC"/>
    <w:rsid w:val="001B7E6E"/>
    <w:rsid w:val="001D288A"/>
    <w:rsid w:val="001E3CAB"/>
    <w:rsid w:val="001E4FAC"/>
    <w:rsid w:val="001F1302"/>
    <w:rsid w:val="001F230E"/>
    <w:rsid w:val="001F5501"/>
    <w:rsid w:val="002007CB"/>
    <w:rsid w:val="002078FF"/>
    <w:rsid w:val="002105D8"/>
    <w:rsid w:val="0022208D"/>
    <w:rsid w:val="0023581B"/>
    <w:rsid w:val="00237690"/>
    <w:rsid w:val="00240C80"/>
    <w:rsid w:val="0025566C"/>
    <w:rsid w:val="0026112B"/>
    <w:rsid w:val="00273F46"/>
    <w:rsid w:val="002816AB"/>
    <w:rsid w:val="002E6CB2"/>
    <w:rsid w:val="00325AC5"/>
    <w:rsid w:val="00330C8F"/>
    <w:rsid w:val="00342941"/>
    <w:rsid w:val="0035430A"/>
    <w:rsid w:val="00355DCA"/>
    <w:rsid w:val="00356930"/>
    <w:rsid w:val="0035734E"/>
    <w:rsid w:val="00361077"/>
    <w:rsid w:val="0036271C"/>
    <w:rsid w:val="00377148"/>
    <w:rsid w:val="00377ABC"/>
    <w:rsid w:val="00377DC0"/>
    <w:rsid w:val="0038063D"/>
    <w:rsid w:val="00393882"/>
    <w:rsid w:val="003A37D0"/>
    <w:rsid w:val="003A4081"/>
    <w:rsid w:val="003B7EAB"/>
    <w:rsid w:val="003D0FA0"/>
    <w:rsid w:val="00412139"/>
    <w:rsid w:val="00416116"/>
    <w:rsid w:val="00417C34"/>
    <w:rsid w:val="00431C7D"/>
    <w:rsid w:val="0043568D"/>
    <w:rsid w:val="00436555"/>
    <w:rsid w:val="00444DFF"/>
    <w:rsid w:val="00473FCF"/>
    <w:rsid w:val="00475AA7"/>
    <w:rsid w:val="0048114A"/>
    <w:rsid w:val="004836BA"/>
    <w:rsid w:val="004932EC"/>
    <w:rsid w:val="004A130A"/>
    <w:rsid w:val="004A5C83"/>
    <w:rsid w:val="004C0A59"/>
    <w:rsid w:val="004C46FA"/>
    <w:rsid w:val="004C4801"/>
    <w:rsid w:val="004C4D2C"/>
    <w:rsid w:val="004C658E"/>
    <w:rsid w:val="004D46C5"/>
    <w:rsid w:val="004F4116"/>
    <w:rsid w:val="004F6D28"/>
    <w:rsid w:val="00507B9B"/>
    <w:rsid w:val="00517B0C"/>
    <w:rsid w:val="0052031C"/>
    <w:rsid w:val="00527137"/>
    <w:rsid w:val="00530C5F"/>
    <w:rsid w:val="005315C8"/>
    <w:rsid w:val="00541716"/>
    <w:rsid w:val="00551A02"/>
    <w:rsid w:val="005534FA"/>
    <w:rsid w:val="00562344"/>
    <w:rsid w:val="00564BED"/>
    <w:rsid w:val="00564D58"/>
    <w:rsid w:val="00566E17"/>
    <w:rsid w:val="00575829"/>
    <w:rsid w:val="00581826"/>
    <w:rsid w:val="00582AF8"/>
    <w:rsid w:val="005A12BE"/>
    <w:rsid w:val="005A41AC"/>
    <w:rsid w:val="005D3A03"/>
    <w:rsid w:val="005E4758"/>
    <w:rsid w:val="005F0498"/>
    <w:rsid w:val="0060424B"/>
    <w:rsid w:val="00604361"/>
    <w:rsid w:val="00623A8A"/>
    <w:rsid w:val="00624F14"/>
    <w:rsid w:val="0063168A"/>
    <w:rsid w:val="00633091"/>
    <w:rsid w:val="00633C27"/>
    <w:rsid w:val="006352B1"/>
    <w:rsid w:val="00642A06"/>
    <w:rsid w:val="00643116"/>
    <w:rsid w:val="006433E6"/>
    <w:rsid w:val="006528B0"/>
    <w:rsid w:val="00653489"/>
    <w:rsid w:val="00653DA7"/>
    <w:rsid w:val="0065734E"/>
    <w:rsid w:val="006621E0"/>
    <w:rsid w:val="006767BB"/>
    <w:rsid w:val="00682710"/>
    <w:rsid w:val="00684179"/>
    <w:rsid w:val="006842E2"/>
    <w:rsid w:val="00684C53"/>
    <w:rsid w:val="006866B9"/>
    <w:rsid w:val="00695BDE"/>
    <w:rsid w:val="006A6AA9"/>
    <w:rsid w:val="006B1395"/>
    <w:rsid w:val="006B31FE"/>
    <w:rsid w:val="006B4AA7"/>
    <w:rsid w:val="006B7A16"/>
    <w:rsid w:val="006C2648"/>
    <w:rsid w:val="007010C1"/>
    <w:rsid w:val="00712602"/>
    <w:rsid w:val="0075752C"/>
    <w:rsid w:val="00757C3B"/>
    <w:rsid w:val="0076224E"/>
    <w:rsid w:val="0076773B"/>
    <w:rsid w:val="00793A5B"/>
    <w:rsid w:val="0079532D"/>
    <w:rsid w:val="0079752C"/>
    <w:rsid w:val="007A1A1A"/>
    <w:rsid w:val="007B1514"/>
    <w:rsid w:val="007B4C4F"/>
    <w:rsid w:val="007C0300"/>
    <w:rsid w:val="007C3F59"/>
    <w:rsid w:val="007C5656"/>
    <w:rsid w:val="007C7433"/>
    <w:rsid w:val="007D486D"/>
    <w:rsid w:val="007E1BFA"/>
    <w:rsid w:val="007E232B"/>
    <w:rsid w:val="007F2D12"/>
    <w:rsid w:val="008002C0"/>
    <w:rsid w:val="00806A4F"/>
    <w:rsid w:val="00810197"/>
    <w:rsid w:val="00827C92"/>
    <w:rsid w:val="00831BCC"/>
    <w:rsid w:val="00852F58"/>
    <w:rsid w:val="008623EA"/>
    <w:rsid w:val="00865C7D"/>
    <w:rsid w:val="008725F7"/>
    <w:rsid w:val="00876C6B"/>
    <w:rsid w:val="00893FA7"/>
    <w:rsid w:val="0089516F"/>
    <w:rsid w:val="008A3E32"/>
    <w:rsid w:val="008C2197"/>
    <w:rsid w:val="008C5323"/>
    <w:rsid w:val="008C5F4E"/>
    <w:rsid w:val="008D1AA7"/>
    <w:rsid w:val="008E072B"/>
    <w:rsid w:val="008E1A0F"/>
    <w:rsid w:val="008E2CEA"/>
    <w:rsid w:val="00903DB1"/>
    <w:rsid w:val="00916B8A"/>
    <w:rsid w:val="00920AA7"/>
    <w:rsid w:val="00921AD7"/>
    <w:rsid w:val="00922785"/>
    <w:rsid w:val="009439B2"/>
    <w:rsid w:val="0095576F"/>
    <w:rsid w:val="00957C3A"/>
    <w:rsid w:val="00970B80"/>
    <w:rsid w:val="00972A3C"/>
    <w:rsid w:val="00974818"/>
    <w:rsid w:val="00987085"/>
    <w:rsid w:val="00993C8C"/>
    <w:rsid w:val="009A6A3B"/>
    <w:rsid w:val="009A7FD9"/>
    <w:rsid w:val="009B0A1E"/>
    <w:rsid w:val="009B5CF4"/>
    <w:rsid w:val="009C7B67"/>
    <w:rsid w:val="009D7D85"/>
    <w:rsid w:val="009E488A"/>
    <w:rsid w:val="009E5651"/>
    <w:rsid w:val="009F123D"/>
    <w:rsid w:val="00A033D4"/>
    <w:rsid w:val="00A20104"/>
    <w:rsid w:val="00A24543"/>
    <w:rsid w:val="00A30C52"/>
    <w:rsid w:val="00A3482C"/>
    <w:rsid w:val="00A35546"/>
    <w:rsid w:val="00A37AC4"/>
    <w:rsid w:val="00A45CBD"/>
    <w:rsid w:val="00A564FC"/>
    <w:rsid w:val="00A56FAD"/>
    <w:rsid w:val="00A57377"/>
    <w:rsid w:val="00A802E9"/>
    <w:rsid w:val="00AA172B"/>
    <w:rsid w:val="00AA6AFB"/>
    <w:rsid w:val="00AB6905"/>
    <w:rsid w:val="00AE38E5"/>
    <w:rsid w:val="00AF335E"/>
    <w:rsid w:val="00AF7F60"/>
    <w:rsid w:val="00B06A6F"/>
    <w:rsid w:val="00B22EA9"/>
    <w:rsid w:val="00B33B4A"/>
    <w:rsid w:val="00B44F50"/>
    <w:rsid w:val="00B63183"/>
    <w:rsid w:val="00B807CB"/>
    <w:rsid w:val="00B817EB"/>
    <w:rsid w:val="00B823AA"/>
    <w:rsid w:val="00B83595"/>
    <w:rsid w:val="00B86FC6"/>
    <w:rsid w:val="00BA45DB"/>
    <w:rsid w:val="00BA67B0"/>
    <w:rsid w:val="00BC4E00"/>
    <w:rsid w:val="00BC523B"/>
    <w:rsid w:val="00BD07BA"/>
    <w:rsid w:val="00BD6E09"/>
    <w:rsid w:val="00BE24A1"/>
    <w:rsid w:val="00BE41D1"/>
    <w:rsid w:val="00BE5B75"/>
    <w:rsid w:val="00BE62F8"/>
    <w:rsid w:val="00BE65AE"/>
    <w:rsid w:val="00BF4184"/>
    <w:rsid w:val="00BF588B"/>
    <w:rsid w:val="00C01D2C"/>
    <w:rsid w:val="00C0601E"/>
    <w:rsid w:val="00C17BF6"/>
    <w:rsid w:val="00C210BD"/>
    <w:rsid w:val="00C31D30"/>
    <w:rsid w:val="00C51091"/>
    <w:rsid w:val="00C522FF"/>
    <w:rsid w:val="00C630ED"/>
    <w:rsid w:val="00C641A7"/>
    <w:rsid w:val="00CB0B7F"/>
    <w:rsid w:val="00CC0D56"/>
    <w:rsid w:val="00CC7295"/>
    <w:rsid w:val="00CD2F17"/>
    <w:rsid w:val="00CD6E39"/>
    <w:rsid w:val="00CE1DCB"/>
    <w:rsid w:val="00CF15FB"/>
    <w:rsid w:val="00CF6E91"/>
    <w:rsid w:val="00D17588"/>
    <w:rsid w:val="00D278E4"/>
    <w:rsid w:val="00D44CCD"/>
    <w:rsid w:val="00D45575"/>
    <w:rsid w:val="00D47C7C"/>
    <w:rsid w:val="00D52D72"/>
    <w:rsid w:val="00D702A2"/>
    <w:rsid w:val="00D82A2F"/>
    <w:rsid w:val="00D83BAE"/>
    <w:rsid w:val="00D858E6"/>
    <w:rsid w:val="00D85B68"/>
    <w:rsid w:val="00D85C2E"/>
    <w:rsid w:val="00D906DE"/>
    <w:rsid w:val="00D932D1"/>
    <w:rsid w:val="00D93AB8"/>
    <w:rsid w:val="00DA01B7"/>
    <w:rsid w:val="00DA72B3"/>
    <w:rsid w:val="00DB3231"/>
    <w:rsid w:val="00DB6AA6"/>
    <w:rsid w:val="00DB7927"/>
    <w:rsid w:val="00DC286F"/>
    <w:rsid w:val="00DC719A"/>
    <w:rsid w:val="00DC7E67"/>
    <w:rsid w:val="00DE0826"/>
    <w:rsid w:val="00E12C20"/>
    <w:rsid w:val="00E12C6D"/>
    <w:rsid w:val="00E20C99"/>
    <w:rsid w:val="00E20D1F"/>
    <w:rsid w:val="00E22F6B"/>
    <w:rsid w:val="00E30456"/>
    <w:rsid w:val="00E30751"/>
    <w:rsid w:val="00E37F59"/>
    <w:rsid w:val="00E43F61"/>
    <w:rsid w:val="00E444C6"/>
    <w:rsid w:val="00E47133"/>
    <w:rsid w:val="00E568BA"/>
    <w:rsid w:val="00E6004D"/>
    <w:rsid w:val="00E638CD"/>
    <w:rsid w:val="00E66C44"/>
    <w:rsid w:val="00E81978"/>
    <w:rsid w:val="00E83110"/>
    <w:rsid w:val="00E91551"/>
    <w:rsid w:val="00EB4D28"/>
    <w:rsid w:val="00EB4F33"/>
    <w:rsid w:val="00EE34BC"/>
    <w:rsid w:val="00EE542B"/>
    <w:rsid w:val="00EE5966"/>
    <w:rsid w:val="00EF0C5C"/>
    <w:rsid w:val="00EF224C"/>
    <w:rsid w:val="00EF2B1D"/>
    <w:rsid w:val="00F03F99"/>
    <w:rsid w:val="00F05086"/>
    <w:rsid w:val="00F10D2B"/>
    <w:rsid w:val="00F234D4"/>
    <w:rsid w:val="00F32D14"/>
    <w:rsid w:val="00F379B7"/>
    <w:rsid w:val="00F402CD"/>
    <w:rsid w:val="00F408FA"/>
    <w:rsid w:val="00F525FA"/>
    <w:rsid w:val="00F53786"/>
    <w:rsid w:val="00F6035A"/>
    <w:rsid w:val="00F6544E"/>
    <w:rsid w:val="00F963AD"/>
    <w:rsid w:val="00FA473C"/>
    <w:rsid w:val="00FA6A51"/>
    <w:rsid w:val="00FD74D3"/>
    <w:rsid w:val="00FF0903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3B88EFCD"/>
  <w15:chartTrackingRefBased/>
  <w15:docId w15:val="{CA680185-CE5A-42DF-B67C-4ACDB0DAE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Ttulo1">
    <w:name w:val="heading 1"/>
    <w:basedOn w:val="Normal"/>
    <w:next w:val="Normal"/>
    <w:link w:val="Ttulo1C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Ttulo2">
    <w:name w:val="heading 2"/>
    <w:basedOn w:val="Normal"/>
    <w:next w:val="Normal"/>
    <w:link w:val="Ttulo2C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Ttulo3">
    <w:name w:val="heading 3"/>
    <w:basedOn w:val="Normal"/>
    <w:next w:val="Normal"/>
    <w:link w:val="Ttulo3C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deseccin">
    <w:name w:val="Título de sección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Encabezado">
    <w:name w:val="header"/>
    <w:basedOn w:val="Normal"/>
    <w:link w:val="EncabezadoCar"/>
    <w:uiPriority w:val="99"/>
    <w:unhideWhenUsed/>
    <w:qFormat/>
    <w:pPr>
      <w:spacing w:line="240" w:lineRule="auto"/>
      <w:ind w:firstLine="0"/>
    </w:pPr>
  </w:style>
  <w:style w:type="character" w:customStyle="1" w:styleId="EncabezadoCar">
    <w:name w:val="Encabezado Car"/>
    <w:basedOn w:val="Fuentedeprrafopredeter"/>
    <w:link w:val="Encabezado"/>
    <w:uiPriority w:val="99"/>
    <w:rPr>
      <w:kern w:val="24"/>
    </w:rPr>
  </w:style>
  <w:style w:type="character" w:styleId="Textoennegrita">
    <w:name w:val="Strong"/>
    <w:basedOn w:val="Fuentedeprrafopredeter"/>
    <w:uiPriority w:val="22"/>
    <w:unhideWhenUsed/>
    <w:qFormat/>
    <w:rsid w:val="00E30751"/>
    <w:rPr>
      <w:rFonts w:asciiTheme="minorHAnsi" w:hAnsiTheme="minorHAnsi"/>
      <w:b w:val="0"/>
      <w:bCs w:val="0"/>
      <w:caps/>
      <w:smallCaps w:val="0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5D3A03"/>
    <w:rPr>
      <w:color w:val="404040" w:themeColor="text1" w:themeTint="BF"/>
    </w:rPr>
  </w:style>
  <w:style w:type="paragraph" w:styleId="Sinespaciado">
    <w:name w:val="No Spacing"/>
    <w:aliases w:val="Sin sangría"/>
    <w:uiPriority w:val="3"/>
    <w:qFormat/>
    <w:pPr>
      <w:ind w:firstLine="0"/>
    </w:pPr>
  </w:style>
  <w:style w:type="character" w:customStyle="1" w:styleId="Ttulo1Car">
    <w:name w:val="Título 1 Car"/>
    <w:basedOn w:val="Fuentedeprrafopredeter"/>
    <w:link w:val="Ttulo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Ttulo2Car">
    <w:name w:val="Título 2 Car"/>
    <w:basedOn w:val="Fuentedeprrafopredeter"/>
    <w:link w:val="Ttulo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tulo">
    <w:name w:val="Title"/>
    <w:basedOn w:val="Normal"/>
    <w:link w:val="TtuloC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tuloCar">
    <w:name w:val="Título Car"/>
    <w:basedOn w:val="Fuentedeprrafopredeter"/>
    <w:link w:val="Ttulo"/>
    <w:rsid w:val="008C5323"/>
    <w:rPr>
      <w:rFonts w:asciiTheme="majorHAnsi" w:eastAsiaTheme="majorEastAsia" w:hAnsiTheme="majorHAnsi" w:cstheme="majorBidi"/>
      <w:kern w:val="24"/>
    </w:rPr>
  </w:style>
  <w:style w:type="character" w:styleId="nfasis">
    <w:name w:val="Emphasis"/>
    <w:basedOn w:val="Fuentedeprrafopredeter"/>
    <w:uiPriority w:val="4"/>
    <w:unhideWhenUsed/>
    <w:qFormat/>
    <w:rsid w:val="00E30751"/>
    <w:rPr>
      <w:rFonts w:asciiTheme="minorHAnsi" w:hAnsiTheme="minorHAnsi"/>
      <w:i/>
      <w:iCs/>
      <w:sz w:val="24"/>
    </w:rPr>
  </w:style>
  <w:style w:type="character" w:customStyle="1" w:styleId="Ttulo3Car">
    <w:name w:val="Título 3 Car"/>
    <w:basedOn w:val="Fuentedeprrafopredeter"/>
    <w:link w:val="Ttulo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Ttulo4Car">
    <w:name w:val="Título 4 Car"/>
    <w:basedOn w:val="Fuentedeprrafopredeter"/>
    <w:link w:val="Ttulo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Ttulo5Car">
    <w:name w:val="Título 5 Car"/>
    <w:basedOn w:val="Fuentedeprrafopredeter"/>
    <w:link w:val="Ttulo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fa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Textodebloque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pPr>
      <w:spacing w:after="120"/>
      <w:ind w:firstLine="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Pr>
      <w:kern w:val="24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pPr>
      <w:spacing w:after="120"/>
      <w:ind w:firstLine="0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Pr>
      <w:kern w:val="24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FF2002"/>
    <w:rPr>
      <w:kern w:val="24"/>
      <w:sz w:val="22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pPr>
      <w:spacing w:after="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Pr>
      <w:kern w:val="24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pPr>
      <w:spacing w:after="120"/>
      <w:ind w:left="360" w:firstLine="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Pr>
      <w:kern w:val="24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pPr>
      <w:spacing w:after="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Pr>
      <w:kern w:val="24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pPr>
      <w:spacing w:after="120"/>
      <w:ind w:left="360" w:firstLine="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Pr>
      <w:kern w:val="24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FF2002"/>
    <w:rPr>
      <w:kern w:val="24"/>
      <w:sz w:val="22"/>
      <w:szCs w:val="1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pPr>
      <w:spacing w:line="240" w:lineRule="auto"/>
      <w:ind w:left="4320" w:firstLine="0"/>
    </w:pPr>
  </w:style>
  <w:style w:type="character" w:customStyle="1" w:styleId="CierreCar">
    <w:name w:val="Cierre Car"/>
    <w:basedOn w:val="Fuentedeprrafopredeter"/>
    <w:link w:val="Cierre"/>
    <w:uiPriority w:val="99"/>
    <w:semiHidden/>
    <w:rPr>
      <w:kern w:val="24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F2002"/>
    <w:rPr>
      <w:kern w:val="24"/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  <w:kern w:val="24"/>
      <w:sz w:val="20"/>
      <w:szCs w:val="20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pPr>
      <w:ind w:firstLine="0"/>
    </w:pPr>
  </w:style>
  <w:style w:type="character" w:customStyle="1" w:styleId="FechaCar">
    <w:name w:val="Fecha Car"/>
    <w:basedOn w:val="Fuentedeprrafopredeter"/>
    <w:link w:val="Fecha"/>
    <w:uiPriority w:val="99"/>
    <w:semiHidden/>
    <w:rPr>
      <w:kern w:val="24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pPr>
      <w:spacing w:line="240" w:lineRule="auto"/>
      <w:ind w:firstLine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Pr>
      <w:kern w:val="24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F2002"/>
    <w:rPr>
      <w:kern w:val="24"/>
      <w:sz w:val="22"/>
      <w:szCs w:val="20"/>
    </w:rPr>
  </w:style>
  <w:style w:type="paragraph" w:styleId="Direccinsobre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Remitedesobre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8002C0"/>
    <w:pPr>
      <w:spacing w:line="240" w:lineRule="auto"/>
      <w:ind w:firstLine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02C0"/>
    <w:rPr>
      <w:kern w:val="24"/>
    </w:rPr>
  </w:style>
  <w:style w:type="table" w:styleId="Tablaconcuadrcula">
    <w:name w:val="Table Grid"/>
    <w:basedOn w:val="Tabla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DireccinHTML">
    <w:name w:val="HTML Address"/>
    <w:basedOn w:val="Normal"/>
    <w:link w:val="DireccinHTMLC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Pr>
      <w:i/>
      <w:iCs/>
      <w:kern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ndice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ndice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ndice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ndice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ndice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ndice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ndice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ndice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Ttulodendice">
    <w:name w:val="index heading"/>
    <w:basedOn w:val="Normal"/>
    <w:next w:val="ndice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a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a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a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a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a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aconvietas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aconvietas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aconvietas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aconvietas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Continuarlista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Continuarlista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Continuarlista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Continuarlista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Continuarlista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aconnmeros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aconnmeros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aconnmeros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aconnmeros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Prrafodelista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Textomacro">
    <w:name w:val="macro"/>
    <w:link w:val="TextomacroC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Sangranormal">
    <w:name w:val="Normal Indent"/>
    <w:basedOn w:val="Normal"/>
    <w:uiPriority w:val="99"/>
    <w:semiHidden/>
    <w:unhideWhenUsed/>
    <w:pPr>
      <w:ind w:left="720" w:firstLine="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pPr>
      <w:spacing w:line="240" w:lineRule="auto"/>
      <w:ind w:firstLine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Pr>
      <w:kern w:val="24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Pr>
      <w:i/>
      <w:iCs/>
      <w:color w:val="404040" w:themeColor="text1" w:themeTint="BF"/>
      <w:kern w:val="24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pPr>
      <w:ind w:firstLine="0"/>
    </w:pPr>
  </w:style>
  <w:style w:type="character" w:customStyle="1" w:styleId="SaludoCar">
    <w:name w:val="Saludo Car"/>
    <w:basedOn w:val="Fuentedeprrafopredeter"/>
    <w:link w:val="Saludo"/>
    <w:uiPriority w:val="99"/>
    <w:semiHidden/>
    <w:rPr>
      <w:kern w:val="24"/>
    </w:rPr>
  </w:style>
  <w:style w:type="paragraph" w:styleId="Firma">
    <w:name w:val="Signature"/>
    <w:basedOn w:val="Normal"/>
    <w:link w:val="FirmaCar"/>
    <w:uiPriority w:val="99"/>
    <w:semiHidden/>
    <w:unhideWhenUsed/>
    <w:pPr>
      <w:spacing w:line="240" w:lineRule="auto"/>
      <w:ind w:left="4320" w:firstLine="0"/>
    </w:pPr>
  </w:style>
  <w:style w:type="character" w:customStyle="1" w:styleId="FirmaCar">
    <w:name w:val="Firma Car"/>
    <w:basedOn w:val="Fuentedeprrafopredeter"/>
    <w:link w:val="Firma"/>
    <w:uiPriority w:val="99"/>
    <w:semiHidden/>
    <w:rPr>
      <w:kern w:val="24"/>
    </w:rPr>
  </w:style>
  <w:style w:type="paragraph" w:styleId="Textoconsangra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adeilustracion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Encabezadodelista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D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D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D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D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D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D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character" w:styleId="Refdenotaalpie">
    <w:name w:val="footnote reference"/>
    <w:basedOn w:val="Fuentedeprrafopredeter"/>
    <w:uiPriority w:val="5"/>
    <w:unhideWhenUsed/>
    <w:qFormat/>
    <w:rPr>
      <w:vertAlign w:val="superscript"/>
    </w:rPr>
  </w:style>
  <w:style w:type="table" w:customStyle="1" w:styleId="InformeAPA">
    <w:name w:val="Informe APA"/>
    <w:basedOn w:val="Tabla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ailustracin">
    <w:name w:val="Tabla/ilustración"/>
    <w:basedOn w:val="Normal"/>
    <w:uiPriority w:val="39"/>
    <w:qFormat/>
    <w:pPr>
      <w:spacing w:before="240"/>
      <w:ind w:firstLine="0"/>
      <w:contextualSpacing/>
    </w:pPr>
  </w:style>
  <w:style w:type="table" w:styleId="Tablanormal1">
    <w:name w:val="Plain Table 1"/>
    <w:basedOn w:val="Tabla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FF2002"/>
    <w:rPr>
      <w:sz w:val="22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F2002"/>
    <w:rPr>
      <w:kern w:val="24"/>
      <w:sz w:val="22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tulo21">
    <w:name w:val="Título 21"/>
    <w:basedOn w:val="Normal"/>
    <w:uiPriority w:val="1"/>
    <w:qFormat/>
    <w:rsid w:val="00B823AA"/>
    <w:pPr>
      <w:ind w:firstLine="0"/>
      <w:jc w:val="center"/>
    </w:pPr>
  </w:style>
  <w:style w:type="paragraph" w:customStyle="1" w:styleId="Default">
    <w:name w:val="Default"/>
    <w:rsid w:val="00BE24A1"/>
    <w:pPr>
      <w:autoSpaceDE w:val="0"/>
      <w:autoSpaceDN w:val="0"/>
      <w:adjustRightInd w:val="0"/>
      <w:spacing w:line="240" w:lineRule="auto"/>
      <w:ind w:firstLine="0"/>
    </w:pPr>
    <w:rPr>
      <w:rFonts w:ascii="Times New Roman" w:hAnsi="Times New Roman" w:cs="Times New Roman"/>
      <w:color w:val="000000"/>
      <w:lang w:val="es-MX"/>
    </w:rPr>
  </w:style>
  <w:style w:type="character" w:styleId="Hipervnculo">
    <w:name w:val="Hyperlink"/>
    <w:basedOn w:val="Fuentedeprrafopredeter"/>
    <w:uiPriority w:val="99"/>
    <w:unhideWhenUsed/>
    <w:rsid w:val="0026112B"/>
    <w:rPr>
      <w:color w:val="5F5F5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11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codap.concord.org/releases/latest/static/dg/en/cert/index.html" TargetMode="Externa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Neumann\AppData\Local\Microsoft\Office\16.0\DTS\es-ES%7b340EB2A1-D151-4428-892E-0F69270F18CC%7d\%7bEB2B1C98-8BDF-456F-9BC5-91917A7225DC%7dtf0398235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66A45D4A2A34534B3F0EF668C4C34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71B9F8-83F3-4163-B98C-A48D773BB822}"/>
      </w:docPartPr>
      <w:docPartBody>
        <w:p w:rsidR="00E41972" w:rsidRDefault="00E41972">
          <w:pPr>
            <w:pStyle w:val="F66A45D4A2A34534B3F0EF668C4C34AE"/>
          </w:pPr>
          <w:r w:rsidRPr="00642A06">
            <w:rPr>
              <w:noProof/>
              <w:lang w:bidi="es-ES"/>
            </w:rPr>
            <w:t>[Título aquí, hasta 12 palabras, en una o dos líneas]</w:t>
          </w:r>
        </w:p>
      </w:docPartBody>
    </w:docPart>
    <w:docPart>
      <w:docPartPr>
        <w:name w:val="AE980B3486F04EC5B6237D0DDE84F0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D6770C-C31D-4AC0-A372-40AD4DC515FF}"/>
      </w:docPartPr>
      <w:docPartBody>
        <w:p w:rsidR="00E41972" w:rsidRDefault="00E41972">
          <w:pPr>
            <w:pStyle w:val="AE980B3486F04EC5B6237D0DDE84F0F4"/>
          </w:pPr>
          <w:r w:rsidRPr="00642A06">
            <w:rPr>
              <w:noProof/>
              <w:lang w:bidi="es-ES"/>
            </w:rPr>
            <w:t>Resumen</w:t>
          </w:r>
        </w:p>
      </w:docPartBody>
    </w:docPart>
    <w:docPart>
      <w:docPartPr>
        <w:name w:val="167457F647F74755B59849CBE01204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61AF2B-33CF-4014-8882-D0C0CE8DCD24}"/>
      </w:docPartPr>
      <w:docPartBody>
        <w:p w:rsidR="00E41972" w:rsidRDefault="00E41972">
          <w:pPr>
            <w:pStyle w:val="167457F647F74755B59849CBE01204D7"/>
          </w:pPr>
          <w:r w:rsidRPr="00642A06">
            <w:rPr>
              <w:noProof/>
              <w:lang w:bidi="es-ES"/>
            </w:rPr>
            <w:t>Título de ilustraciones</w:t>
          </w:r>
        </w:p>
      </w:docPartBody>
    </w:docPart>
    <w:docPart>
      <w:docPartPr>
        <w:name w:val="AF05CBB1B7184496A3668FE69EC083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059E90-A36B-4326-9EFE-D116C2FEB01E}"/>
      </w:docPartPr>
      <w:docPartBody>
        <w:p w:rsidR="00E41972" w:rsidRDefault="00E41972">
          <w:pPr>
            <w:pStyle w:val="AF05CBB1B7184496A3668FE69EC083FF"/>
          </w:pPr>
          <w:r w:rsidRPr="00642A06">
            <w:rPr>
              <w:noProof/>
              <w:lang w:bidi="es-ES"/>
            </w:rPr>
            <w:t>[Incluya todas las ilustraciones en su propia sección, después de las referencias (y, si corresponde, de las notas al pie y las tablas). Incluya un título numerado para cada ilustración. Use el estilo de tabla o ilustración para agregar fácilmente espaciado entre la ilustración y el título.]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972"/>
    <w:rsid w:val="00A31006"/>
    <w:rsid w:val="00E41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66A45D4A2A34534B3F0EF668C4C34AE">
    <w:name w:val="F66A45D4A2A34534B3F0EF668C4C34AE"/>
  </w:style>
  <w:style w:type="paragraph" w:customStyle="1" w:styleId="3F54D7727CF04D13BDCBBE1019643CF7">
    <w:name w:val="3F54D7727CF04D13BDCBBE1019643CF7"/>
  </w:style>
  <w:style w:type="paragraph" w:customStyle="1" w:styleId="20145529A6324FA19730823AFBCE1AB6">
    <w:name w:val="20145529A6324FA19730823AFBCE1AB6"/>
  </w:style>
  <w:style w:type="paragraph" w:customStyle="1" w:styleId="48AD6CDB79B341169D5CE432B5783A5A">
    <w:name w:val="48AD6CDB79B341169D5CE432B5783A5A"/>
  </w:style>
  <w:style w:type="paragraph" w:customStyle="1" w:styleId="9C35160A2EB5459DAD8E2C940EE04261">
    <w:name w:val="9C35160A2EB5459DAD8E2C940EE04261"/>
  </w:style>
  <w:style w:type="paragraph" w:customStyle="1" w:styleId="AE980B3486F04EC5B6237D0DDE84F0F4">
    <w:name w:val="AE980B3486F04EC5B6237D0DDE84F0F4"/>
  </w:style>
  <w:style w:type="character" w:styleId="nfasis">
    <w:name w:val="Emphasis"/>
    <w:basedOn w:val="Fuentedeprrafopredeter"/>
    <w:uiPriority w:val="4"/>
    <w:unhideWhenUsed/>
    <w:qFormat/>
    <w:rPr>
      <w:rFonts w:asciiTheme="minorHAnsi" w:hAnsiTheme="minorHAnsi"/>
      <w:i/>
      <w:iCs/>
      <w:sz w:val="24"/>
    </w:rPr>
  </w:style>
  <w:style w:type="paragraph" w:customStyle="1" w:styleId="FFD0C32CB7E24765B316CD95C7EB0BE1">
    <w:name w:val="FFD0C32CB7E24765B316CD95C7EB0BE1"/>
  </w:style>
  <w:style w:type="paragraph" w:customStyle="1" w:styleId="81B2A035A8964BDC9EF05905B06ACC96">
    <w:name w:val="81B2A035A8964BDC9EF05905B06ACC96"/>
  </w:style>
  <w:style w:type="paragraph" w:customStyle="1" w:styleId="CB204B5E35564219A852EDB96061176B">
    <w:name w:val="CB204B5E35564219A852EDB96061176B"/>
  </w:style>
  <w:style w:type="paragraph" w:customStyle="1" w:styleId="D60D02E9C85146A49FF44616BC7C726B">
    <w:name w:val="D60D02E9C85146A49FF44616BC7C726B"/>
  </w:style>
  <w:style w:type="paragraph" w:customStyle="1" w:styleId="61DFAC8E090644A6A91CDAB6C7E10600">
    <w:name w:val="61DFAC8E090644A6A91CDAB6C7E10600"/>
  </w:style>
  <w:style w:type="paragraph" w:customStyle="1" w:styleId="EEE5A7B836944AA7AF835FA4E2307DBC">
    <w:name w:val="EEE5A7B836944AA7AF835FA4E2307DBC"/>
  </w:style>
  <w:style w:type="paragraph" w:customStyle="1" w:styleId="5E69FEAC02B94F1CA8E6E1A128323976">
    <w:name w:val="5E69FEAC02B94F1CA8E6E1A128323976"/>
  </w:style>
  <w:style w:type="paragraph" w:customStyle="1" w:styleId="502DEF8147CD43C6B599F15B20526DA9">
    <w:name w:val="502DEF8147CD43C6B599F15B20526DA9"/>
  </w:style>
  <w:style w:type="paragraph" w:customStyle="1" w:styleId="3EB46A0C88EE47E99803C87CF9275F2D">
    <w:name w:val="3EB46A0C88EE47E99803C87CF9275F2D"/>
  </w:style>
  <w:style w:type="paragraph" w:customStyle="1" w:styleId="43372715B54747CE8459842DB6B24854">
    <w:name w:val="43372715B54747CE8459842DB6B24854"/>
  </w:style>
  <w:style w:type="paragraph" w:customStyle="1" w:styleId="0A42DE52D1C140CBAB9DC5406E7143EF">
    <w:name w:val="0A42DE52D1C140CBAB9DC5406E7143EF"/>
  </w:style>
  <w:style w:type="paragraph" w:customStyle="1" w:styleId="3A2DE3FF9C6041B5A957A8937773B36C">
    <w:name w:val="3A2DE3FF9C6041B5A957A8937773B36C"/>
  </w:style>
  <w:style w:type="paragraph" w:customStyle="1" w:styleId="809741BFD1D346B9B6C65EA18D2E1880">
    <w:name w:val="809741BFD1D346B9B6C65EA18D2E1880"/>
  </w:style>
  <w:style w:type="paragraph" w:customStyle="1" w:styleId="1CC5CD16C30A42AEB8AFFBEF68D6DEDF">
    <w:name w:val="1CC5CD16C30A42AEB8AFFBEF68D6DEDF"/>
  </w:style>
  <w:style w:type="paragraph" w:customStyle="1" w:styleId="7EBE8A3DD0604948B117590C41326FFE">
    <w:name w:val="7EBE8A3DD0604948B117590C41326FFE"/>
  </w:style>
  <w:style w:type="paragraph" w:customStyle="1" w:styleId="C1FF5076DC774EDC879A9575F32DA65E">
    <w:name w:val="C1FF5076DC774EDC879A9575F32DA65E"/>
  </w:style>
  <w:style w:type="paragraph" w:customStyle="1" w:styleId="391B743B463C418EBD78A315C7AF2378">
    <w:name w:val="391B743B463C418EBD78A315C7AF2378"/>
  </w:style>
  <w:style w:type="paragraph" w:customStyle="1" w:styleId="DF4E4AD0DA4D49D8ABCA895211F55BDB">
    <w:name w:val="DF4E4AD0DA4D49D8ABCA895211F55BDB"/>
  </w:style>
  <w:style w:type="paragraph" w:customStyle="1" w:styleId="5140277941354B32962CC1D553FBCBCC">
    <w:name w:val="5140277941354B32962CC1D553FBCBCC"/>
  </w:style>
  <w:style w:type="paragraph" w:customStyle="1" w:styleId="F5EE68EA281F4253B3DE3022CC676B60">
    <w:name w:val="F5EE68EA281F4253B3DE3022CC676B60"/>
  </w:style>
  <w:style w:type="paragraph" w:customStyle="1" w:styleId="255DACDD56B34AF59CAB334D649CFAD2">
    <w:name w:val="255DACDD56B34AF59CAB334D649CFAD2"/>
  </w:style>
  <w:style w:type="paragraph" w:customStyle="1" w:styleId="C7BCA6FB49B54BA8BA8F779BF84A2D17">
    <w:name w:val="C7BCA6FB49B54BA8BA8F779BF84A2D17"/>
  </w:style>
  <w:style w:type="paragraph" w:customStyle="1" w:styleId="1B0C2C79767D4F8E8A7B0A1CEF113018">
    <w:name w:val="1B0C2C79767D4F8E8A7B0A1CEF113018"/>
  </w:style>
  <w:style w:type="paragraph" w:customStyle="1" w:styleId="AD651F2A5CF84AFFB4A228AAA697708F">
    <w:name w:val="AD651F2A5CF84AFFB4A228AAA697708F"/>
  </w:style>
  <w:style w:type="paragraph" w:customStyle="1" w:styleId="D239F6DFA1E84586BD231B5ED8FC14A4">
    <w:name w:val="D239F6DFA1E84586BD231B5ED8FC14A4"/>
  </w:style>
  <w:style w:type="paragraph" w:customStyle="1" w:styleId="E170CED108F749DFB1B8AA966B1A99EC">
    <w:name w:val="E170CED108F749DFB1B8AA966B1A99EC"/>
  </w:style>
  <w:style w:type="paragraph" w:customStyle="1" w:styleId="2E5C2C69FF4C4866980C6D43F5ED9F9E">
    <w:name w:val="2E5C2C69FF4C4866980C6D43F5ED9F9E"/>
  </w:style>
  <w:style w:type="paragraph" w:customStyle="1" w:styleId="8360B9D739C446E3B301C8028BE210D0">
    <w:name w:val="8360B9D739C446E3B301C8028BE210D0"/>
  </w:style>
  <w:style w:type="paragraph" w:customStyle="1" w:styleId="3A0C638124344447863618185AB3A5A9">
    <w:name w:val="3A0C638124344447863618185AB3A5A9"/>
  </w:style>
  <w:style w:type="paragraph" w:customStyle="1" w:styleId="EA45A7AD3E064234889D3155C1F8D88C">
    <w:name w:val="EA45A7AD3E064234889D3155C1F8D88C"/>
  </w:style>
  <w:style w:type="paragraph" w:customStyle="1" w:styleId="D5AAFD00AAE54DD8AB7FDE948D5AE436">
    <w:name w:val="D5AAFD00AAE54DD8AB7FDE948D5AE436"/>
  </w:style>
  <w:style w:type="paragraph" w:customStyle="1" w:styleId="A963F4711FCD47F78E4B8B879D9C0CC2">
    <w:name w:val="A963F4711FCD47F78E4B8B879D9C0CC2"/>
  </w:style>
  <w:style w:type="paragraph" w:customStyle="1" w:styleId="29A17B05E46F48B0BF7F7295A44F88CC">
    <w:name w:val="29A17B05E46F48B0BF7F7295A44F88CC"/>
  </w:style>
  <w:style w:type="paragraph" w:customStyle="1" w:styleId="4D9DFBC4359241C098AD56BF4CFDCCAA">
    <w:name w:val="4D9DFBC4359241C098AD56BF4CFDCCAA"/>
  </w:style>
  <w:style w:type="paragraph" w:customStyle="1" w:styleId="1C331047AA914010A9783E938E0DDE67">
    <w:name w:val="1C331047AA914010A9783E938E0DDE67"/>
  </w:style>
  <w:style w:type="paragraph" w:customStyle="1" w:styleId="A1E3AD88271F4C6DB9C32E6F8D83DD26">
    <w:name w:val="A1E3AD88271F4C6DB9C32E6F8D83DD26"/>
  </w:style>
  <w:style w:type="paragraph" w:customStyle="1" w:styleId="EF07C78EB0144DCC9E689EA55CBD6D24">
    <w:name w:val="EF07C78EB0144DCC9E689EA55CBD6D24"/>
  </w:style>
  <w:style w:type="paragraph" w:customStyle="1" w:styleId="4AFB7604CAF6468B8E37A30B2F283CC2">
    <w:name w:val="4AFB7604CAF6468B8E37A30B2F283CC2"/>
  </w:style>
  <w:style w:type="paragraph" w:customStyle="1" w:styleId="9C6DA702AB314D26ADC73503A0D886B6">
    <w:name w:val="9C6DA702AB314D26ADC73503A0D886B6"/>
  </w:style>
  <w:style w:type="paragraph" w:customStyle="1" w:styleId="03B2535C6588416ABD4F67E0C7A231BF">
    <w:name w:val="03B2535C6588416ABD4F67E0C7A231BF"/>
  </w:style>
  <w:style w:type="paragraph" w:customStyle="1" w:styleId="8B5EE0A9DD2C4958817AEC83746AD9DD">
    <w:name w:val="8B5EE0A9DD2C4958817AEC83746AD9DD"/>
  </w:style>
  <w:style w:type="paragraph" w:customStyle="1" w:styleId="2C160926459F4130B6835D6A4100E47B">
    <w:name w:val="2C160926459F4130B6835D6A4100E47B"/>
  </w:style>
  <w:style w:type="paragraph" w:customStyle="1" w:styleId="284F9DFD790F48FF8FF3AE9876FD13FE">
    <w:name w:val="284F9DFD790F48FF8FF3AE9876FD13FE"/>
  </w:style>
  <w:style w:type="paragraph" w:customStyle="1" w:styleId="D322A634905640BE8B5B3EB033D45F0A">
    <w:name w:val="D322A634905640BE8B5B3EB033D45F0A"/>
  </w:style>
  <w:style w:type="paragraph" w:customStyle="1" w:styleId="D5BE3D3C975846E88DE68E51E9880A3E">
    <w:name w:val="D5BE3D3C975846E88DE68E51E9880A3E"/>
  </w:style>
  <w:style w:type="paragraph" w:customStyle="1" w:styleId="3DF6EDB435D54591A27B439AA30E06F8">
    <w:name w:val="3DF6EDB435D54591A27B439AA30E06F8"/>
  </w:style>
  <w:style w:type="paragraph" w:customStyle="1" w:styleId="8E32E15C9ABA4ECD81C00635BAFDC36C">
    <w:name w:val="8E32E15C9ABA4ECD81C00635BAFDC36C"/>
  </w:style>
  <w:style w:type="paragraph" w:customStyle="1" w:styleId="B84F94939C6540129E18F757FECB642E">
    <w:name w:val="B84F94939C6540129E18F757FECB642E"/>
  </w:style>
  <w:style w:type="paragraph" w:customStyle="1" w:styleId="1599F4E3A7234FD3A295B433849B9A66">
    <w:name w:val="1599F4E3A7234FD3A295B433849B9A66"/>
  </w:style>
  <w:style w:type="paragraph" w:customStyle="1" w:styleId="170A644280AF46AD9C591D79FDE8B9C4">
    <w:name w:val="170A644280AF46AD9C591D79FDE8B9C4"/>
  </w:style>
  <w:style w:type="paragraph" w:customStyle="1" w:styleId="5DDE5A259B7447918790CC83B2C944F9">
    <w:name w:val="5DDE5A259B7447918790CC83B2C944F9"/>
  </w:style>
  <w:style w:type="paragraph" w:customStyle="1" w:styleId="BFB6C576CB3649509E21BD07A2B9769B">
    <w:name w:val="BFB6C576CB3649509E21BD07A2B9769B"/>
  </w:style>
  <w:style w:type="paragraph" w:customStyle="1" w:styleId="B410B42F78BB440A947BCC909B3CF3DA">
    <w:name w:val="B410B42F78BB440A947BCC909B3CF3DA"/>
  </w:style>
  <w:style w:type="paragraph" w:customStyle="1" w:styleId="0578805BD63D48828E303DD7C214297B">
    <w:name w:val="0578805BD63D48828E303DD7C214297B"/>
  </w:style>
  <w:style w:type="paragraph" w:customStyle="1" w:styleId="2546CD4060D84F45A44D6E64E10BCBF0">
    <w:name w:val="2546CD4060D84F45A44D6E64E10BCBF0"/>
  </w:style>
  <w:style w:type="paragraph" w:customStyle="1" w:styleId="167457F647F74755B59849CBE01204D7">
    <w:name w:val="167457F647F74755B59849CBE01204D7"/>
  </w:style>
  <w:style w:type="paragraph" w:customStyle="1" w:styleId="AF05CBB1B7184496A3668FE69EC083FF">
    <w:name w:val="AF05CBB1B7184496A3668FE69EC083FF"/>
  </w:style>
  <w:style w:type="paragraph" w:customStyle="1" w:styleId="AC11FE75635D47ADBB3FAE8B19BDA5BA">
    <w:name w:val="AC11FE75635D47ADBB3FAE8B19BDA5BA"/>
    <w:rsid w:val="00E41972"/>
  </w:style>
  <w:style w:type="paragraph" w:customStyle="1" w:styleId="05EECE80D0E9402796654F5496B325B7">
    <w:name w:val="05EECE80D0E9402796654F5496B325B7"/>
    <w:rsid w:val="00E41972"/>
  </w:style>
  <w:style w:type="paragraph" w:customStyle="1" w:styleId="C515B5876C88441AA769DA719A07B067">
    <w:name w:val="C515B5876C88441AA769DA719A07B067"/>
    <w:rsid w:val="00E41972"/>
  </w:style>
  <w:style w:type="character" w:styleId="Textodelmarcadordeposicin">
    <w:name w:val="Placeholder Text"/>
    <w:basedOn w:val="Fuentedeprrafopredeter"/>
    <w:uiPriority w:val="99"/>
    <w:semiHidden/>
    <w:rsid w:val="00A31006"/>
    <w:rPr>
      <w:color w:val="404040" w:themeColor="text1" w:themeTint="BF"/>
    </w:rPr>
  </w:style>
  <w:style w:type="paragraph" w:customStyle="1" w:styleId="760AEC21836A457C8B97A2F3A616221A">
    <w:name w:val="760AEC21836A457C8B97A2F3A616221A"/>
    <w:rsid w:val="00E419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Actividad final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{7C6C7047-1A93-42F3-B8DD-CAFE353CD106}</b:Guid>
    <b:Title>Título del artículo</b:Title>
    <b:Year>Año</b:Year>
    <b:JournalName>Título del diario</b:JournalName>
    <b:Pages>Páginas desde - hasta</b:Pages>
    <b:Author>
      <b:Author>
        <b:NameList>
          <b:Person>
            <b:Last>Apellidos</b:Last>
            <b:First>nombre,</b:First>
            <b:Middle>segundo nombre</b:Middle>
          </b:Person>
        </b:NameList>
      </b:Author>
    </b:Author>
    <b:RefOrder>1</b:RefOrder>
  </b:Source>
  <b:Source>
    <b:Tag>Last</b:Tag>
    <b:SourceType>Book</b:SourceType>
    <b:Guid>{1B3A3F10-31D4-4B30-9A61-008FB2C6139A}</b:Guid>
    <b:Title>Título del libro</b:Title>
    <b:Year>Año</b:Year>
    <b:City>Nombre de la ciudad</b:City>
    <b:Publisher>Nombre del editor</b:Publisher>
    <b:Author>
      <b:Author>
        <b:NameList>
          <b:Person>
            <b:Last>Apellidos</b:Last>
            <b:First>nombre,</b:First>
            <b:Middle>segundo nombre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885F34-AFB0-4C1C-B045-928F88A20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{EB2B1C98-8BDF-456F-9BC5-91917A7225DC}tf03982351.dotx</Template>
  <TotalTime>1471</TotalTime>
  <Pages>10</Pages>
  <Words>705</Words>
  <Characters>3883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Actividad final correspondiente al curso de Estadística y Probabilidad</vt:lpstr>
      <vt:lpstr/>
    </vt:vector>
  </TitlesOfParts>
  <Company/>
  <LinksUpToDate>false</LinksUpToDate>
  <CharactersWithSpaces>4579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final correspondiente al curso de Estadística y Probabilidad
(Parte 2)</dc:title>
  <dc:subject/>
  <dc:creator>Luis Neumann</dc:creator>
  <cp:keywords/>
  <dc:description/>
  <cp:lastModifiedBy>Luis Neumann</cp:lastModifiedBy>
  <cp:revision>417</cp:revision>
  <dcterms:created xsi:type="dcterms:W3CDTF">2020-06-05T02:06:00Z</dcterms:created>
  <dcterms:modified xsi:type="dcterms:W3CDTF">2020-06-06T03:00:00Z</dcterms:modified>
</cp:coreProperties>
</file>